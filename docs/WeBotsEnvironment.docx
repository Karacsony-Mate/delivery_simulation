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77777777" w:rsidR="0091475E" w:rsidRPr="002273BF" w:rsidRDefault="00202FE2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</w:t>
      </w:r>
      <w:r w:rsidR="0091475E" w:rsidRPr="002273BF">
        <w:rPr>
          <w:rFonts w:cs="Times New Roman"/>
          <w:color w:val="FF0000"/>
          <w:sz w:val="32"/>
          <w:szCs w:val="28"/>
        </w:rPr>
        <w:t>Tanszék</w:t>
      </w:r>
      <w:r w:rsidRPr="002273BF">
        <w:rPr>
          <w:rFonts w:cs="Times New Roman"/>
          <w:color w:val="FF0000"/>
          <w:sz w:val="32"/>
          <w:szCs w:val="28"/>
        </w:rPr>
        <w:t xml:space="preserve"> neve]</w:t>
      </w:r>
    </w:p>
    <w:p w14:paraId="5F386480" w14:textId="77777777" w:rsidR="0091475E" w:rsidRPr="002273BF" w:rsidRDefault="00202FE2" w:rsidP="00E83FB4">
      <w:pPr>
        <w:spacing w:after="16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[Szak</w:t>
      </w:r>
      <w:r w:rsidR="0091475E" w:rsidRPr="002273BF">
        <w:rPr>
          <w:rFonts w:cs="Times New Roman"/>
          <w:color w:val="FF0000"/>
          <w:sz w:val="32"/>
          <w:szCs w:val="28"/>
        </w:rPr>
        <w:t xml:space="preserve"> </w:t>
      </w:r>
      <w:r w:rsidRPr="002273BF">
        <w:rPr>
          <w:rFonts w:cs="Times New Roman"/>
          <w:color w:val="FF0000"/>
          <w:sz w:val="32"/>
          <w:szCs w:val="28"/>
        </w:rPr>
        <w:t>neve]</w:t>
      </w:r>
    </w:p>
    <w:p w14:paraId="11745E24" w14:textId="77777777" w:rsidR="0091475E" w:rsidRPr="002273BF" w:rsidRDefault="0091475E" w:rsidP="00E83FB4">
      <w:pPr>
        <w:spacing w:after="1000"/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52"/>
          <w:szCs w:val="48"/>
        </w:rPr>
        <w:t>SZAK</w:t>
      </w:r>
      <w:r w:rsidR="002C00D3">
        <w:rPr>
          <w:rFonts w:cs="Times New Roman"/>
          <w:b/>
          <w:color w:val="FF0000"/>
          <w:sz w:val="52"/>
          <w:szCs w:val="48"/>
        </w:rPr>
        <w:t>-</w:t>
      </w:r>
      <w:r w:rsidR="00202FE2" w:rsidRPr="002273BF">
        <w:rPr>
          <w:rFonts w:cs="Times New Roman"/>
          <w:b/>
          <w:color w:val="FF0000"/>
          <w:sz w:val="52"/>
          <w:szCs w:val="48"/>
        </w:rPr>
        <w:t>/DIPLOMADOLGOZAT</w:t>
      </w:r>
    </w:p>
    <w:p w14:paraId="384C442D" w14:textId="77777777" w:rsidR="0091475E" w:rsidRPr="002273BF" w:rsidRDefault="00202FE2" w:rsidP="00E83FB4">
      <w:pPr>
        <w:spacing w:after="1000"/>
        <w:ind w:firstLine="0"/>
        <w:jc w:val="center"/>
        <w:rPr>
          <w:rFonts w:cs="Times New Roman"/>
          <w:b/>
          <w:color w:val="FF0000"/>
          <w:sz w:val="36"/>
          <w:szCs w:val="32"/>
        </w:rPr>
      </w:pPr>
      <w:r w:rsidRPr="002273BF">
        <w:rPr>
          <w:rFonts w:cs="Times New Roman"/>
          <w:b/>
          <w:color w:val="FF0000"/>
          <w:sz w:val="36"/>
          <w:szCs w:val="32"/>
        </w:rPr>
        <w:t>[Dolgozat címe]</w:t>
      </w:r>
    </w:p>
    <w:p w14:paraId="60E0358F" w14:textId="77777777" w:rsidR="0091475E" w:rsidRPr="002273BF" w:rsidRDefault="00202FE2" w:rsidP="00E83FB4">
      <w:pPr>
        <w:spacing w:after="2800"/>
        <w:ind w:firstLine="0"/>
        <w:jc w:val="center"/>
        <w:rPr>
          <w:rFonts w:cs="Times New Roman"/>
          <w:b/>
          <w:color w:val="FF0000"/>
          <w:sz w:val="32"/>
          <w:szCs w:val="28"/>
        </w:rPr>
      </w:pPr>
      <w:r w:rsidRPr="002273BF">
        <w:rPr>
          <w:rFonts w:cs="Times New Roman"/>
          <w:b/>
          <w:color w:val="FF0000"/>
          <w:sz w:val="36"/>
          <w:szCs w:val="32"/>
        </w:rPr>
        <w:t>[Név]</w:t>
      </w:r>
    </w:p>
    <w:p w14:paraId="1473862B" w14:textId="77777777" w:rsidR="0091475E" w:rsidRPr="002273BF" w:rsidRDefault="0091475E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 xml:space="preserve">Témavezető: </w:t>
      </w:r>
      <w:r w:rsidR="00202FE2" w:rsidRPr="002273BF">
        <w:rPr>
          <w:rFonts w:cs="Times New Roman"/>
          <w:color w:val="FF0000"/>
          <w:sz w:val="32"/>
          <w:szCs w:val="28"/>
        </w:rPr>
        <w:t>[Témavezető neve]</w:t>
      </w:r>
    </w:p>
    <w:p w14:paraId="2EEEE395" w14:textId="77777777" w:rsidR="00037D0C" w:rsidRPr="002273BF" w:rsidRDefault="00037D0C" w:rsidP="00E83FB4">
      <w:pPr>
        <w:ind w:firstLine="0"/>
        <w:jc w:val="center"/>
        <w:rPr>
          <w:rFonts w:cs="Times New Roman"/>
          <w:color w:val="FF0000"/>
          <w:sz w:val="32"/>
          <w:szCs w:val="28"/>
        </w:rPr>
      </w:pPr>
      <w:r w:rsidRPr="002273BF">
        <w:rPr>
          <w:rFonts w:cs="Times New Roman"/>
          <w:color w:val="FF0000"/>
          <w:sz w:val="32"/>
          <w:szCs w:val="28"/>
        </w:rPr>
        <w:t>Külső/belső konzulens: [Konzulens neve]</w:t>
      </w:r>
    </w:p>
    <w:p w14:paraId="1D9D9B4E" w14:textId="77777777" w:rsidR="00791D1B" w:rsidRDefault="00202FE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2273BF">
        <w:rPr>
          <w:rFonts w:cs="Times New Roman"/>
          <w:color w:val="FF0000"/>
          <w:sz w:val="32"/>
          <w:szCs w:val="28"/>
        </w:rPr>
        <w:t>[évszám]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0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" w:name="_Toc68948683"/>
      <w:bookmarkEnd w:id="0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 xml:space="preserve">hallgató (Neptun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603001">
        <w:rPr>
          <w:rFonts w:cs="Times New Roman"/>
          <w:color w:val="FF0000"/>
          <w:szCs w:val="24"/>
        </w:rPr>
        <w:t>20..</w:t>
      </w:r>
      <w:proofErr w:type="gramEnd"/>
      <w:r w:rsidR="00603001">
        <w:rPr>
          <w:rFonts w:cs="Times New Roman"/>
          <w:color w:val="FF0000"/>
          <w:szCs w:val="24"/>
        </w:rPr>
        <w:t xml:space="preserve">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proofErr w:type="gramStart"/>
      <w:r w:rsidR="00F630E6">
        <w:rPr>
          <w:rFonts w:cs="Times New Roman"/>
          <w:color w:val="FF0000"/>
          <w:szCs w:val="24"/>
        </w:rPr>
        <w:t>20..</w:t>
      </w:r>
      <w:proofErr w:type="gramEnd"/>
      <w:r w:rsidR="00F630E6">
        <w:rPr>
          <w:rFonts w:cs="Times New Roman"/>
          <w:color w:val="FF0000"/>
          <w:szCs w:val="24"/>
        </w:rPr>
        <w:t xml:space="preserve">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"/>
    </w:p>
    <w:p w14:paraId="10D06E74" w14:textId="77777777" w:rsidR="005E3250" w:rsidRDefault="000E0C4A" w:rsidP="00037D0C">
      <w:pPr>
        <w:pStyle w:val="Firstparagraph"/>
      </w:pPr>
      <w:r w:rsidRPr="000E0C4A">
        <w:t>A hallgató köszönetet nyilvánít mindazoknak, akiktől (elméleti, gyakorlati, erkölcsi stb.) segítséget kapott.</w:t>
      </w: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2" w:name="_Toc68948684"/>
      <w:r w:rsidRPr="008B78D3">
        <w:rPr>
          <w:lang w:val="hu-HU"/>
        </w:rPr>
        <w:lastRenderedPageBreak/>
        <w:t>Tartalmi összefoglaló</w:t>
      </w:r>
      <w:bookmarkEnd w:id="2"/>
    </w:p>
    <w:p w14:paraId="11F88A7D" w14:textId="77777777" w:rsidR="00D41BAC" w:rsidRDefault="004B05C5" w:rsidP="00037D0C">
      <w:pPr>
        <w:pStyle w:val="Firstparagraph"/>
      </w:pPr>
      <w:r>
        <w:t>Tartalmi összefoglaló magyarul</w:t>
      </w:r>
      <w:r w:rsidR="001A7988">
        <w:t>.</w:t>
      </w:r>
      <w:r w:rsidR="00D41BAC">
        <w:t xml:space="preserve"> Az összefoglalónak tartalmaznia kell (rövid, velős és összefüggő megfogalmazásban) a következőket:</w:t>
      </w:r>
    </w:p>
    <w:p w14:paraId="06E59C6E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téma megnevezése, </w:t>
      </w:r>
    </w:p>
    <w:p w14:paraId="31AED239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megoldott feladat megfogalmazása, </w:t>
      </w:r>
    </w:p>
    <w:p w14:paraId="1AC39945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megoldási mód, </w:t>
      </w:r>
    </w:p>
    <w:p w14:paraId="5CDBA742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elért eredmények, </w:t>
      </w:r>
    </w:p>
    <w:p w14:paraId="71AC7BD8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kulcsszavak (4-6 darab) </w:t>
      </w:r>
    </w:p>
    <w:p w14:paraId="01180AC1" w14:textId="77777777" w:rsidR="00D41BAC" w:rsidRDefault="00D41BAC" w:rsidP="00D41BAC">
      <w:pPr>
        <w:numPr>
          <w:ilvl w:val="0"/>
          <w:numId w:val="12"/>
        </w:numPr>
        <w:spacing w:after="3" w:line="264" w:lineRule="auto"/>
        <w:ind w:hanging="360"/>
        <w:jc w:val="left"/>
      </w:pPr>
      <w:r>
        <w:t xml:space="preserve">terjedelme nem lehet több 1 A4-es oldalnál. </w:t>
      </w:r>
    </w:p>
    <w:p w14:paraId="12613634" w14:textId="77777777" w:rsidR="00933CB3" w:rsidRDefault="00D41BAC" w:rsidP="00CA5F8B">
      <w:r>
        <w:t>Az összefoglalót magyar és angol nyelven kell készíteni. Sorrendben a dolgozat nyelvével megegyező kerül előrébb.</w:t>
      </w:r>
      <w:r w:rsidR="00933CB3">
        <w:t xml:space="preserve"> </w:t>
      </w:r>
      <w:r w:rsidR="00CA5F8B">
        <w:t xml:space="preserve">A cím </w:t>
      </w:r>
      <w:proofErr w:type="spellStart"/>
      <w:r w:rsidR="00CA5F8B">
        <w:t>Title</w:t>
      </w:r>
      <w:proofErr w:type="spellEnd"/>
      <w:r w:rsidR="00CA5F8B">
        <w:t xml:space="preserve"> stílusú</w:t>
      </w:r>
      <w:r w:rsidR="000F5390">
        <w:t>, formázása</w:t>
      </w:r>
      <w:r w:rsidR="00CA5F8B">
        <w:t xml:space="preserve">: </w:t>
      </w:r>
      <w:r w:rsidR="00933CB3">
        <w:t xml:space="preserve">Times New Roman, nagybetű, 14 </w:t>
      </w:r>
      <w:proofErr w:type="spellStart"/>
      <w:r w:rsidR="00933CB3">
        <w:t>pt</w:t>
      </w:r>
      <w:proofErr w:type="spellEnd"/>
      <w:r w:rsidR="00933CB3">
        <w:t xml:space="preserve">, </w:t>
      </w:r>
      <w:r w:rsidR="009823AA">
        <w:t>félkövér</w:t>
      </w:r>
      <w:r w:rsidR="00933CB3">
        <w:t xml:space="preserve">, </w:t>
      </w:r>
      <w:r w:rsidR="009823AA">
        <w:t>középre igazított</w:t>
      </w:r>
      <w:r w:rsidR="00CA5F8B">
        <w:t>; a</w:t>
      </w:r>
      <w:r w:rsidR="00933CB3">
        <w:t xml:space="preserve">z összefoglaló </w:t>
      </w:r>
      <w:r w:rsidR="00191D29">
        <w:t>Normál stílusú</w:t>
      </w:r>
      <w:r w:rsidR="000F5390">
        <w:t>, formázása</w:t>
      </w:r>
      <w:r w:rsidR="00933CB3">
        <w:t xml:space="preserve">: Times New Roman, 12 </w:t>
      </w:r>
      <w:proofErr w:type="spellStart"/>
      <w:r w:rsidR="00933CB3">
        <w:t>pt</w:t>
      </w:r>
      <w:proofErr w:type="spellEnd"/>
      <w:r w:rsidR="00933CB3">
        <w:t xml:space="preserve">, </w:t>
      </w:r>
      <w:r w:rsidR="00761FB3">
        <w:t>sorkizárt</w:t>
      </w:r>
      <w:r w:rsidR="00933CB3">
        <w:t>, 1</w:t>
      </w:r>
      <w:r w:rsidR="00761FB3">
        <w:t>.</w:t>
      </w:r>
      <w:r w:rsidR="00933CB3">
        <w:t>5</w:t>
      </w:r>
      <w:r w:rsidR="00761FB3">
        <w:t>-ös</w:t>
      </w:r>
      <w:r w:rsidR="00933CB3">
        <w:t xml:space="preserve"> </w:t>
      </w:r>
      <w:r w:rsidR="00761FB3">
        <w:t>sortávolság</w:t>
      </w:r>
      <w:r w:rsidR="00933CB3">
        <w:t xml:space="preserve">. </w:t>
      </w:r>
    </w:p>
    <w:p w14:paraId="36692330" w14:textId="77777777" w:rsidR="006E17E0" w:rsidRPr="008D24E0" w:rsidRDefault="006E17E0" w:rsidP="00124731">
      <w:pPr>
        <w:spacing w:before="600"/>
        <w:rPr>
          <w:rFonts w:cs="Times New Roman"/>
          <w:szCs w:val="24"/>
        </w:rPr>
      </w:pPr>
      <w:r w:rsidRPr="00124731">
        <w:rPr>
          <w:rFonts w:cs="Times New Roman"/>
          <w:b/>
          <w:szCs w:val="24"/>
        </w:rPr>
        <w:t>Kulcsszavak:</w:t>
      </w:r>
      <w:r>
        <w:rPr>
          <w:rFonts w:cs="Times New Roman"/>
          <w:szCs w:val="24"/>
        </w:rPr>
        <w:t xml:space="preserve"> </w:t>
      </w:r>
      <w:r w:rsidR="000E0C4A">
        <w:rPr>
          <w:rFonts w:cs="Times New Roman"/>
          <w:szCs w:val="24"/>
        </w:rPr>
        <w:t>[4-</w:t>
      </w:r>
      <w:r w:rsidR="00042B01">
        <w:rPr>
          <w:rFonts w:cs="Times New Roman"/>
          <w:szCs w:val="24"/>
        </w:rPr>
        <w:t>6</w:t>
      </w:r>
      <w:r w:rsidR="000E0C4A">
        <w:rPr>
          <w:rFonts w:cs="Times New Roman"/>
          <w:szCs w:val="24"/>
        </w:rPr>
        <w:t xml:space="preserve"> kulcsszó felsorolása</w:t>
      </w:r>
      <w:r w:rsidR="00761FB3">
        <w:rPr>
          <w:rFonts w:cs="Times New Roman"/>
          <w:szCs w:val="24"/>
        </w:rPr>
        <w:t>, vesszővel elválasztva</w:t>
      </w:r>
      <w:r w:rsidR="000E0C4A">
        <w:rPr>
          <w:rFonts w:cs="Times New Roman"/>
          <w:szCs w:val="24"/>
        </w:rPr>
        <w:t>]</w:t>
      </w:r>
    </w:p>
    <w:p w14:paraId="7A77B38D" w14:textId="77777777" w:rsidR="00632D14" w:rsidRPr="00674F6E" w:rsidRDefault="00632D14" w:rsidP="009F025B">
      <w:pPr>
        <w:pStyle w:val="Title1"/>
      </w:pPr>
      <w:r w:rsidRPr="00674F6E">
        <w:lastRenderedPageBreak/>
        <w:t>Abstract</w:t>
      </w:r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34FB054E" w14:textId="77777777" w:rsidR="00842554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7193" w:history="1">
            <w:r w:rsidR="00842554" w:rsidRPr="00E46244">
              <w:rPr>
                <w:rStyle w:val="Hiperhivatkozs"/>
                <w:noProof/>
              </w:rPr>
              <w:t>Jelölésjegyzék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8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D075449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4" w:history="1">
            <w:r w:rsidRPr="00E46244">
              <w:rPr>
                <w:rStyle w:val="Hiperhivatkozs"/>
                <w:rFonts w:ascii="Arial" w:hAnsi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92AEB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5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04E44" w14:textId="77777777" w:rsidR="00842554" w:rsidRDefault="00842554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99107196" w:history="1">
            <w:r w:rsidRPr="00E46244">
              <w:rPr>
                <w:rStyle w:val="Hiperhivatkozs"/>
                <w:rFonts w:ascii="Arial" w:hAnsi="Arial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758D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7" w:history="1">
            <w:r w:rsidRPr="00E46244">
              <w:rPr>
                <w:rStyle w:val="Hiperhivatkozs"/>
                <w:rFonts w:ascii="Arial" w:hAnsi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7737E" w14:textId="77777777" w:rsidR="00842554" w:rsidRDefault="00842554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8" w:history="1">
            <w:r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Új alfejezet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5E47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9" w:history="1">
            <w:r w:rsidRPr="00E46244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Pr="00E46244">
              <w:rPr>
                <w:rStyle w:val="Hiperhivatkozs"/>
                <w:noProof/>
              </w:rPr>
              <w:t>Instrukciók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716D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0" w:history="1">
            <w:r w:rsidRPr="00E46244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662C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1" w:history="1">
            <w:r w:rsidRPr="00E46244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7E53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2" w:history="1">
            <w:r w:rsidRPr="00E46244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15EA" w14:textId="77777777" w:rsidR="00842554" w:rsidRDefault="00842554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3" w:history="1">
            <w:r w:rsidRPr="00E46244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_Toc99107203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76ABA" w14:textId="4B105D37" w:rsidR="00674F6E" w:rsidRDefault="00674F6E" w:rsidP="005921F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lastRenderedPageBreak/>
        <w:br w:type="page"/>
      </w:r>
    </w:p>
    <w:p w14:paraId="4EDD0537" w14:textId="77777777" w:rsidR="00842554" w:rsidRDefault="00842554" w:rsidP="00842554">
      <w:pPr>
        <w:pStyle w:val="Cmsor1-szmozatlan"/>
      </w:pPr>
      <w:bookmarkStart w:id="3" w:name="_Toc99107193"/>
      <w:r>
        <w:lastRenderedPageBreak/>
        <w:t>Jelölésjegyzék</w:t>
      </w:r>
      <w:bookmarkEnd w:id="3"/>
    </w:p>
    <w:tbl>
      <w:tblPr>
        <w:tblStyle w:val="Rcsostblzat"/>
        <w:tblW w:w="86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513"/>
      </w:tblGrid>
      <w:tr w:rsidR="00250DAD" w14:paraId="0A093C2C" w14:textId="77777777" w:rsidTr="00250DAD">
        <w:tc>
          <w:tcPr>
            <w:tcW w:w="1129" w:type="dxa"/>
          </w:tcPr>
          <w:p w14:paraId="101DF0C4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AI:</w:t>
            </w:r>
          </w:p>
        </w:tc>
        <w:tc>
          <w:tcPr>
            <w:tcW w:w="7513" w:type="dxa"/>
          </w:tcPr>
          <w:p w14:paraId="67AA4440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Artificial</w:t>
            </w:r>
            <w:proofErr w:type="spellEnd"/>
            <w:r>
              <w:t xml:space="preserve"> </w:t>
            </w:r>
            <w:proofErr w:type="spellStart"/>
            <w:r>
              <w:t>Intelligence</w:t>
            </w:r>
            <w:proofErr w:type="spellEnd"/>
            <w:r>
              <w:t xml:space="preserve"> (Mesterséges Intelligencia)</w:t>
            </w:r>
          </w:p>
        </w:tc>
      </w:tr>
      <w:tr w:rsidR="00250DAD" w14:paraId="4B1A6B80" w14:textId="77777777" w:rsidTr="00250DAD">
        <w:tc>
          <w:tcPr>
            <w:tcW w:w="1129" w:type="dxa"/>
          </w:tcPr>
          <w:p w14:paraId="1F560D32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GPU:</w:t>
            </w:r>
          </w:p>
        </w:tc>
        <w:tc>
          <w:tcPr>
            <w:tcW w:w="7513" w:type="dxa"/>
          </w:tcPr>
          <w:p w14:paraId="43450D42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(Grafikus Processzor / Grafikus Feldolgozó Egység)</w:t>
            </w:r>
          </w:p>
        </w:tc>
      </w:tr>
      <w:tr w:rsidR="00250DAD" w14:paraId="42C48711" w14:textId="77777777" w:rsidTr="00250DAD">
        <w:tc>
          <w:tcPr>
            <w:tcW w:w="1129" w:type="dxa"/>
          </w:tcPr>
          <w:p w14:paraId="4F9AF52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API:</w:t>
            </w:r>
          </w:p>
        </w:tc>
        <w:tc>
          <w:tcPr>
            <w:tcW w:w="7513" w:type="dxa"/>
          </w:tcPr>
          <w:p w14:paraId="06BAAE7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 w:rsidRPr="00764FF6">
              <w:t>Application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Programming</w:t>
            </w:r>
            <w:proofErr w:type="spellEnd"/>
            <w:r w:rsidRPr="00764FF6">
              <w:t xml:space="preserve"> </w:t>
            </w:r>
            <w:proofErr w:type="spellStart"/>
            <w:r w:rsidRPr="00764FF6">
              <w:t>Interface</w:t>
            </w:r>
            <w:proofErr w:type="spellEnd"/>
            <w:r w:rsidRPr="00764FF6">
              <w:t xml:space="preserve"> (Alkalmazásprogramozási Felület)</w:t>
            </w:r>
          </w:p>
        </w:tc>
      </w:tr>
      <w:tr w:rsidR="00250DAD" w14:paraId="2F4A1B56" w14:textId="77777777" w:rsidTr="00250DAD">
        <w:tc>
          <w:tcPr>
            <w:tcW w:w="1129" w:type="dxa"/>
          </w:tcPr>
          <w:p w14:paraId="087E5D9D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CPU:</w:t>
            </w:r>
          </w:p>
        </w:tc>
        <w:tc>
          <w:tcPr>
            <w:tcW w:w="7513" w:type="dxa"/>
          </w:tcPr>
          <w:p w14:paraId="72D9F99E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Central</w:t>
            </w:r>
            <w:proofErr w:type="spellEnd"/>
            <w:r>
              <w:t xml:space="preserve"> </w:t>
            </w:r>
            <w:proofErr w:type="spellStart"/>
            <w:r>
              <w:t>Processing</w:t>
            </w:r>
            <w:proofErr w:type="spellEnd"/>
            <w:r>
              <w:t xml:space="preserve"> Unit (Központi Feldolgozó Egység / Processzor)</w:t>
            </w:r>
          </w:p>
        </w:tc>
      </w:tr>
      <w:tr w:rsidR="00250DAD" w14:paraId="0738A8BA" w14:textId="77777777" w:rsidTr="00250DAD">
        <w:tc>
          <w:tcPr>
            <w:tcW w:w="1129" w:type="dxa"/>
          </w:tcPr>
          <w:p w14:paraId="49076C50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GUI:</w:t>
            </w:r>
          </w:p>
        </w:tc>
        <w:tc>
          <w:tcPr>
            <w:tcW w:w="7513" w:type="dxa"/>
          </w:tcPr>
          <w:p w14:paraId="3CD30A23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Graphical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Interface</w:t>
            </w:r>
            <w:proofErr w:type="spellEnd"/>
            <w:r>
              <w:t xml:space="preserve"> (Grafikus Felhasználói Felület)</w:t>
            </w:r>
          </w:p>
        </w:tc>
      </w:tr>
      <w:tr w:rsidR="00250DAD" w14:paraId="261F401E" w14:textId="77777777" w:rsidTr="00250DAD">
        <w:tc>
          <w:tcPr>
            <w:tcW w:w="1129" w:type="dxa"/>
          </w:tcPr>
          <w:p w14:paraId="23AD8A0A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HCI:</w:t>
            </w:r>
          </w:p>
        </w:tc>
        <w:tc>
          <w:tcPr>
            <w:tcW w:w="7513" w:type="dxa"/>
          </w:tcPr>
          <w:p w14:paraId="53956A63" w14:textId="77777777" w:rsidR="00250DAD" w:rsidRDefault="00764FF6">
            <w:pPr>
              <w:spacing w:after="160" w:line="259" w:lineRule="auto"/>
              <w:ind w:firstLine="0"/>
              <w:jc w:val="left"/>
            </w:pPr>
            <w:r>
              <w:t xml:space="preserve">Human Computer </w:t>
            </w:r>
            <w:proofErr w:type="spellStart"/>
            <w:r>
              <w:t>Interaction</w:t>
            </w:r>
            <w:proofErr w:type="spellEnd"/>
            <w:r>
              <w:t xml:space="preserve"> (Ember-gép kapcsolat)</w:t>
            </w:r>
          </w:p>
        </w:tc>
      </w:tr>
      <w:tr w:rsidR="00250DAD" w14:paraId="1E6BFB5B" w14:textId="77777777" w:rsidTr="00250DAD">
        <w:tc>
          <w:tcPr>
            <w:tcW w:w="1129" w:type="dxa"/>
          </w:tcPr>
          <w:p w14:paraId="17EB84CF" w14:textId="77777777" w:rsidR="00250DAD" w:rsidRDefault="00764FF6" w:rsidP="00764FF6">
            <w:pPr>
              <w:spacing w:after="160" w:line="259" w:lineRule="auto"/>
              <w:ind w:firstLine="0"/>
              <w:jc w:val="right"/>
            </w:pPr>
            <w:r>
              <w:t>CIS:</w:t>
            </w:r>
          </w:p>
        </w:tc>
        <w:tc>
          <w:tcPr>
            <w:tcW w:w="7513" w:type="dxa"/>
          </w:tcPr>
          <w:p w14:paraId="4152BEBC" w14:textId="77777777" w:rsidR="00250DAD" w:rsidRDefault="00764FF6">
            <w:pPr>
              <w:spacing w:after="160" w:line="259" w:lineRule="auto"/>
              <w:ind w:firstLine="0"/>
              <w:jc w:val="left"/>
            </w:pPr>
            <w:proofErr w:type="spellStart"/>
            <w:r>
              <w:t>Cognitive</w:t>
            </w:r>
            <w:proofErr w:type="spellEnd"/>
            <w:r>
              <w:t xml:space="preserve"> </w:t>
            </w:r>
            <w:proofErr w:type="spellStart"/>
            <w:r>
              <w:t>Information</w:t>
            </w:r>
            <w:proofErr w:type="spellEnd"/>
            <w:r>
              <w:t xml:space="preserve"> System (Kognitív információs rendszer)</w:t>
            </w: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608AC513" w:rsidR="003101D0" w:rsidRDefault="00CB255C" w:rsidP="00CB755D">
      <w:pPr>
        <w:pStyle w:val="Cmsor1"/>
        <w:pageBreakBefore/>
        <w:numPr>
          <w:ilvl w:val="0"/>
          <w:numId w:val="19"/>
        </w:numPr>
      </w:pPr>
      <w:proofErr w:type="spellStart"/>
      <w:r>
        <w:lastRenderedPageBreak/>
        <w:t>Webots</w:t>
      </w:r>
      <w:proofErr w:type="spellEnd"/>
      <w:r>
        <w:t xml:space="preserve"> szimulációs környezet</w:t>
      </w:r>
    </w:p>
    <w:p w14:paraId="19D7A2DE" w14:textId="7281747F" w:rsidR="003A5EC2" w:rsidRDefault="00CB255C" w:rsidP="00037D0C">
      <w:pPr>
        <w:pStyle w:val="Firstparagraph"/>
      </w:pPr>
      <w:r>
        <w:t xml:space="preserve">A projekt megvalósítása a </w:t>
      </w:r>
      <w:proofErr w:type="spellStart"/>
      <w:r>
        <w:t>Webots</w:t>
      </w:r>
      <w:proofErr w:type="spellEnd"/>
      <w:r>
        <w:t xml:space="preserve"> szimulációs környezetben történik</w:t>
      </w:r>
      <w:r w:rsidR="00382B92">
        <w:t>, a</w:t>
      </w:r>
      <w:r w:rsidR="00465758">
        <w:t>z út</w:t>
      </w:r>
      <w:r w:rsidR="000878A7">
        <w:t>hálózat</w:t>
      </w:r>
      <w:r w:rsidR="00465758">
        <w:t xml:space="preserve"> </w:t>
      </w:r>
      <w:r w:rsidR="00382B92">
        <w:t>megépítése előtt elengedhetetlen fontosságú annak megismerése.</w:t>
      </w:r>
    </w:p>
    <w:p w14:paraId="008FD99F" w14:textId="750A1961" w:rsidR="003A5EC2" w:rsidRDefault="00382B92" w:rsidP="003A5EC2">
      <w:r>
        <w:t xml:space="preserve">A </w:t>
      </w:r>
      <w:proofErr w:type="spellStart"/>
      <w:r>
        <w:t>Webots</w:t>
      </w:r>
      <w:proofErr w:type="spellEnd"/>
      <w:r>
        <w:t xml:space="preserve"> egy nyílt forráskódú szimulátor, melyet kifejezetten robotikai kísérletekhez fejlesztettek, nagy hangsúlyt fektetve a valósághű fizikai modellezésre és részletes 3D-s környezetre. A program </w:t>
      </w:r>
      <w:r w:rsidR="00231D52">
        <w:t>lehetőséget nyújt különböző robotok és járművek, illetve ezek szenzorjainak szimulációjára, valamint saját virtuális világ elkészítésére.</w:t>
      </w:r>
    </w:p>
    <w:p w14:paraId="299C5A5E" w14:textId="28DDD72E" w:rsidR="003A5EC2" w:rsidRDefault="00231D52" w:rsidP="003A5EC2">
      <w:r>
        <w:t>A környezet megismerése során különösen nagy figyelmet kapnak a következő területek</w:t>
      </w:r>
      <w:r w:rsidR="003A5EC2">
        <w:t>:</w:t>
      </w:r>
    </w:p>
    <w:p w14:paraId="25F74A5A" w14:textId="2DB0C193" w:rsidR="00231D52" w:rsidRDefault="00231D52" w:rsidP="00367924">
      <w:pPr>
        <w:pStyle w:val="Listaszerbekezds"/>
      </w:pPr>
      <w:r>
        <w:t>kezelőfelület</w:t>
      </w:r>
    </w:p>
    <w:p w14:paraId="2F54B601" w14:textId="43E09273" w:rsidR="003A5EC2" w:rsidRPr="00367924" w:rsidRDefault="00231D52" w:rsidP="00367924">
      <w:pPr>
        <w:pStyle w:val="Listaszerbekezds"/>
      </w:pPr>
      <w:proofErr w:type="spellStart"/>
      <w:r>
        <w:t>Scene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hierarchia</w:t>
      </w:r>
      <w:r w:rsidR="003A5EC2" w:rsidRPr="00367924">
        <w:t xml:space="preserve"> </w:t>
      </w:r>
    </w:p>
    <w:p w14:paraId="285C1014" w14:textId="77777777" w:rsidR="00231D52" w:rsidRDefault="00231D52" w:rsidP="00367924">
      <w:pPr>
        <w:pStyle w:val="Listaszerbekezds"/>
      </w:pPr>
      <w:r>
        <w:t>objektumok elhelyezése és azok paraméterezése</w:t>
      </w:r>
    </w:p>
    <w:p w14:paraId="5FD717E8" w14:textId="29FD4952" w:rsidR="003A5EC2" w:rsidRDefault="00231D52" w:rsidP="00367924">
      <w:pPr>
        <w:pStyle w:val="Listaszerbekezds"/>
      </w:pPr>
      <w:r>
        <w:t>pályaépítéséhez szükséges útobjektumok (</w:t>
      </w:r>
      <w:proofErr w:type="spellStart"/>
      <w:r>
        <w:t>Road</w:t>
      </w:r>
      <w:proofErr w:type="spellEnd"/>
      <w:r>
        <w:t xml:space="preserve">, </w:t>
      </w:r>
      <w:proofErr w:type="spellStart"/>
      <w:r w:rsidR="00FD3DF1">
        <w:t>Crossroad</w:t>
      </w:r>
      <w:proofErr w:type="spellEnd"/>
      <w:r w:rsidR="0009798B">
        <w:t xml:space="preserve">, </w:t>
      </w:r>
      <w:proofErr w:type="spellStart"/>
      <w:r w:rsidR="0009798B">
        <w:t>RoadLine</w:t>
      </w:r>
      <w:proofErr w:type="spellEnd"/>
      <w:r>
        <w:t>)</w:t>
      </w:r>
      <w:r w:rsidR="003A5EC2" w:rsidRPr="00367924">
        <w:t xml:space="preserve"> </w:t>
      </w:r>
    </w:p>
    <w:p w14:paraId="2713446A" w14:textId="77777777" w:rsidR="00D41BD7" w:rsidRDefault="00FD3DF1" w:rsidP="00D41BD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3F05660" wp14:editId="52E70652">
            <wp:extent cx="5035625" cy="3206081"/>
            <wp:effectExtent l="0" t="0" r="0" b="0"/>
            <wp:docPr id="775143791" name="Kép 1" descr="A képen képernyőkép, szöveg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3791" name="Kép 1" descr="A képen képernyőkép, szöveg, Multimédiás szoftver, Grafikai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11" cy="3212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0F5BA" w14:textId="2DCC2E4A" w:rsidR="00FD3DF1" w:rsidRPr="00367924" w:rsidRDefault="00D41BD7" w:rsidP="00D41BD7">
      <w:pPr>
        <w:pStyle w:val="Kpalrs"/>
      </w:pPr>
      <w:r w:rsidRPr="00D41BD7">
        <w:rPr>
          <w:i w:val="0"/>
          <w:iCs w:val="0"/>
        </w:rPr>
        <w:fldChar w:fldCharType="begin"/>
      </w:r>
      <w:r w:rsidRPr="00D41BD7">
        <w:rPr>
          <w:i w:val="0"/>
          <w:iCs w:val="0"/>
        </w:rPr>
        <w:instrText xml:space="preserve"> SEQ ábra \* ARABIC </w:instrText>
      </w:r>
      <w:r w:rsidRPr="00D41BD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1</w:t>
      </w:r>
      <w:r w:rsidRPr="00D41BD7">
        <w:rPr>
          <w:i w:val="0"/>
          <w:iCs w:val="0"/>
        </w:rPr>
        <w:fldChar w:fldCharType="end"/>
      </w:r>
      <w:r>
        <w:t xml:space="preserve">. ábra: </w:t>
      </w:r>
      <w:r w:rsidR="002B4047">
        <w:t>i</w:t>
      </w:r>
      <w:r>
        <w:t xml:space="preserve">smerkedés a </w:t>
      </w:r>
      <w:proofErr w:type="spellStart"/>
      <w:r>
        <w:t>Webots</w:t>
      </w:r>
      <w:proofErr w:type="spellEnd"/>
      <w:r w:rsidR="002B4047">
        <w:t xml:space="preserve"> környezettel</w:t>
      </w:r>
    </w:p>
    <w:p w14:paraId="44B8E8E3" w14:textId="62CD279D" w:rsidR="003101D0" w:rsidRPr="003101D0" w:rsidRDefault="00465758" w:rsidP="00A20A67">
      <w:pPr>
        <w:pStyle w:val="Cmsor2"/>
      </w:pPr>
      <w:r>
        <w:t>Út</w:t>
      </w:r>
      <w:r w:rsidR="000878A7">
        <w:t>hálózat</w:t>
      </w:r>
      <w:r>
        <w:t xml:space="preserve"> megvalósításának módszere</w:t>
      </w:r>
      <w:r w:rsidR="00272087">
        <w:t>i</w:t>
      </w:r>
    </w:p>
    <w:p w14:paraId="44668A2E" w14:textId="1B021486" w:rsidR="006136CB" w:rsidRDefault="00465758" w:rsidP="006136CB">
      <w:pPr>
        <w:pStyle w:val="Firstparagraph"/>
      </w:pPr>
      <w:r>
        <w:t>Az út</w:t>
      </w:r>
      <w:r w:rsidR="000878A7">
        <w:t>hálózat</w:t>
      </w:r>
      <w:r>
        <w:t xml:space="preserve"> megvalósítására három módszer került feltárásra</w:t>
      </w:r>
      <w:r w:rsidR="003A5EC2" w:rsidRPr="003A5EC2">
        <w:t>.</w:t>
      </w:r>
      <w:r w:rsidR="006136CB">
        <w:t xml:space="preserve"> Ezek a következők:</w:t>
      </w:r>
    </w:p>
    <w:p w14:paraId="733B164C" w14:textId="754A6D5C" w:rsidR="006136CB" w:rsidRDefault="006136CB" w:rsidP="00272087">
      <w:pPr>
        <w:pStyle w:val="Listaszerbekezds"/>
        <w:numPr>
          <w:ilvl w:val="0"/>
          <w:numId w:val="28"/>
        </w:numPr>
      </w:pPr>
      <w:r>
        <w:t xml:space="preserve">utak elhelyezése és szerkesztése manuálisan </w:t>
      </w:r>
      <w:proofErr w:type="spellStart"/>
      <w:r>
        <w:t>Webots</w:t>
      </w:r>
      <w:proofErr w:type="spellEnd"/>
      <w:r w:rsidR="0009798B">
        <w:t xml:space="preserve"> környezetbe</w:t>
      </w:r>
    </w:p>
    <w:p w14:paraId="3AD8104C" w14:textId="2692AC4C" w:rsidR="006136CB" w:rsidRDefault="006136CB" w:rsidP="00272087">
      <w:pPr>
        <w:pStyle w:val="Listaszerbekezds"/>
        <w:numPr>
          <w:ilvl w:val="0"/>
          <w:numId w:val="28"/>
        </w:numPr>
      </w:pPr>
      <w:r>
        <w:t>való</w:t>
      </w:r>
      <w:r w:rsidR="00053380">
        <w:t>di</w:t>
      </w:r>
      <w:r>
        <w:t xml:space="preserve"> városrészlet beimportálása </w:t>
      </w:r>
      <w:proofErr w:type="spellStart"/>
      <w:r>
        <w:t>OpenStreetMap</w:t>
      </w:r>
      <w:proofErr w:type="spellEnd"/>
      <w:r>
        <w:t xml:space="preserve"> segítségével</w:t>
      </w:r>
    </w:p>
    <w:p w14:paraId="48E3DAE6" w14:textId="7CA68FFC" w:rsidR="006136CB" w:rsidRPr="006136CB" w:rsidRDefault="000878A7" w:rsidP="00272087">
      <w:pPr>
        <w:pStyle w:val="Listaszerbekezds"/>
        <w:numPr>
          <w:ilvl w:val="0"/>
          <w:numId w:val="28"/>
        </w:numPr>
      </w:pPr>
      <w:r>
        <w:lastRenderedPageBreak/>
        <w:t>úthálózat</w:t>
      </w:r>
      <w:r w:rsidR="00272087">
        <w:t xml:space="preserve"> megrajzolása JOSM</w:t>
      </w:r>
      <w:r w:rsidR="0009798B">
        <w:t xml:space="preserve"> programban</w:t>
      </w:r>
      <w:r w:rsidR="000C1861">
        <w:t xml:space="preserve">, majd </w:t>
      </w:r>
      <w:r w:rsidR="00272087">
        <w:t xml:space="preserve">importálása </w:t>
      </w:r>
      <w:proofErr w:type="spellStart"/>
      <w:r w:rsidR="00272087">
        <w:t>Webots</w:t>
      </w:r>
      <w:proofErr w:type="spellEnd"/>
      <w:r w:rsidR="0009798B">
        <w:t xml:space="preserve"> környezetbe</w:t>
      </w:r>
    </w:p>
    <w:p w14:paraId="7FD43827" w14:textId="45A74195" w:rsidR="003101D0" w:rsidRPr="003101D0" w:rsidRDefault="00272087" w:rsidP="003A5EC2">
      <w:pPr>
        <w:rPr>
          <w:rFonts w:cs="Times New Roman"/>
          <w:szCs w:val="24"/>
        </w:rPr>
      </w:pPr>
      <w:r>
        <w:rPr>
          <w:rFonts w:cs="Times New Roman"/>
          <w:szCs w:val="24"/>
        </w:rPr>
        <w:t>A következő alfejezetekben mindhárom módszer bemutatásra kerül, lényegi leírásukkal, illetve a problémáikkal, amik miatt a módszer cserélve lett a soron következőre</w:t>
      </w:r>
      <w:r w:rsidR="003A5EC2">
        <w:rPr>
          <w:rFonts w:cs="Times New Roman"/>
          <w:szCs w:val="24"/>
        </w:rPr>
        <w:t>.</w:t>
      </w:r>
    </w:p>
    <w:p w14:paraId="0B7B2702" w14:textId="3B6EE755" w:rsidR="003101D0" w:rsidRPr="003101D0" w:rsidRDefault="00272087" w:rsidP="003F575C">
      <w:pPr>
        <w:pStyle w:val="Cmsor3"/>
      </w:pPr>
      <w:r>
        <w:t>Manuális útépítés</w:t>
      </w:r>
    </w:p>
    <w:p w14:paraId="0E942E81" w14:textId="46B956BB" w:rsidR="003F575C" w:rsidRDefault="00627BC7" w:rsidP="00037D0C">
      <w:pPr>
        <w:pStyle w:val="Firstparagraph"/>
      </w:pPr>
      <w:r>
        <w:t>A leg</w:t>
      </w:r>
      <w:r w:rsidR="005F7BFB">
        <w:t xml:space="preserve">kezdetlegesebb megoldás a három módszer közül a manuális útépítés </w:t>
      </w:r>
      <w:proofErr w:type="spellStart"/>
      <w:r w:rsidR="005F7BFB">
        <w:t>Webots</w:t>
      </w:r>
      <w:proofErr w:type="spellEnd"/>
      <w:r w:rsidR="0009798B">
        <w:t xml:space="preserve"> környezetben</w:t>
      </w:r>
      <w:r w:rsidR="00040044">
        <w:t>.</w:t>
      </w:r>
      <w:r w:rsidR="005F7BFB">
        <w:t xml:space="preserve"> </w:t>
      </w:r>
      <w:r w:rsidR="0009798B" w:rsidRPr="0009798B">
        <w:t>Ebben az esetben az úthálózat a „</w:t>
      </w:r>
      <w:proofErr w:type="spellStart"/>
      <w:r w:rsidR="0009798B" w:rsidRPr="0009798B">
        <w:t>Road</w:t>
      </w:r>
      <w:proofErr w:type="spellEnd"/>
      <w:r w:rsidR="0009798B" w:rsidRPr="0009798B">
        <w:t>” és „</w:t>
      </w:r>
      <w:proofErr w:type="spellStart"/>
      <w:r w:rsidR="0009798B" w:rsidRPr="0009798B">
        <w:t>Crossroad</w:t>
      </w:r>
      <w:proofErr w:type="spellEnd"/>
      <w:r w:rsidR="0009798B" w:rsidRPr="0009798B">
        <w:t>” típusú objektumok felhasználásával, valamint azok attribútumainak módosításával hozható létre</w:t>
      </w:r>
      <w:r w:rsidR="005F7BFB">
        <w:t xml:space="preserve">. </w:t>
      </w:r>
      <w:r w:rsidR="0009798B">
        <w:t>Az útépítés szempontjából legfontosabb paraméterek a „</w:t>
      </w:r>
      <w:proofErr w:type="spellStart"/>
      <w:r w:rsidR="0009798B">
        <w:t>translation</w:t>
      </w:r>
      <w:proofErr w:type="spellEnd"/>
      <w:r w:rsidR="0009798B">
        <w:t>”, a „</w:t>
      </w:r>
      <w:proofErr w:type="spellStart"/>
      <w:r w:rsidR="0009798B">
        <w:t>rotation</w:t>
      </w:r>
      <w:proofErr w:type="spellEnd"/>
      <w:r w:rsidR="0009798B">
        <w:t>” és a „</w:t>
      </w:r>
      <w:proofErr w:type="spellStart"/>
      <w:r w:rsidR="0009798B">
        <w:t>wayPoints</w:t>
      </w:r>
      <w:proofErr w:type="spellEnd"/>
      <w:r w:rsidR="0009798B">
        <w:t>” attribútumok:</w:t>
      </w:r>
    </w:p>
    <w:p w14:paraId="4BE5B21A" w14:textId="444ECF56" w:rsidR="0009798B" w:rsidRDefault="0009798B" w:rsidP="0009798B">
      <w:pPr>
        <w:pStyle w:val="Listaszerbekezds"/>
        <w:numPr>
          <w:ilvl w:val="0"/>
          <w:numId w:val="29"/>
        </w:numPr>
      </w:pPr>
      <w:proofErr w:type="spellStart"/>
      <w:r>
        <w:t>translation</w:t>
      </w:r>
      <w:proofErr w:type="spellEnd"/>
      <w:r>
        <w:t xml:space="preserve">: </w:t>
      </w:r>
      <w:r w:rsidRPr="0009798B">
        <w:t>az útobjektum</w:t>
      </w:r>
      <w:r>
        <w:t xml:space="preserve"> </w:t>
      </w:r>
      <w:r w:rsidRPr="0009798B">
        <w:t>kezdő- vagy középpontjának elhelyezésére szolgál a világ globális koordinátarendszerében, egy koordinátapár megadásával</w:t>
      </w:r>
    </w:p>
    <w:p w14:paraId="1135694A" w14:textId="704AE892" w:rsidR="0009798B" w:rsidRDefault="0009798B" w:rsidP="0009798B">
      <w:pPr>
        <w:pStyle w:val="Listaszerbekezds"/>
        <w:numPr>
          <w:ilvl w:val="0"/>
          <w:numId w:val="29"/>
        </w:numPr>
      </w:pPr>
      <w:proofErr w:type="spellStart"/>
      <w:r>
        <w:t>rotation</w:t>
      </w:r>
      <w:proofErr w:type="spellEnd"/>
      <w:r>
        <w:t>: az objektum elforgatását teszi lehetővé</w:t>
      </w:r>
    </w:p>
    <w:p w14:paraId="65C8B5DF" w14:textId="2898CAFC" w:rsidR="003F575C" w:rsidRDefault="0009798B" w:rsidP="00FA5C9C">
      <w:pPr>
        <w:pStyle w:val="Listaszerbekezds"/>
        <w:numPr>
          <w:ilvl w:val="0"/>
          <w:numId w:val="29"/>
        </w:numPr>
      </w:pPr>
      <w:proofErr w:type="spellStart"/>
      <w:r>
        <w:t>wayPoints</w:t>
      </w:r>
      <w:proofErr w:type="spellEnd"/>
      <w:r>
        <w:t>: a „</w:t>
      </w:r>
      <w:proofErr w:type="spellStart"/>
      <w:r>
        <w:t>Road</w:t>
      </w:r>
      <w:proofErr w:type="spellEnd"/>
      <w:r>
        <w:t>” típusú objektumoknál használható, azon koordináták listáját tartalmazza, amelyeken az útnak mindenképpen át kell haladnia</w:t>
      </w:r>
    </w:p>
    <w:p w14:paraId="4EF563D1" w14:textId="5EE98CFC" w:rsidR="00FA5C9C" w:rsidRDefault="00FA5C9C" w:rsidP="00FA5C9C">
      <w:pPr>
        <w:ind w:left="709" w:firstLine="0"/>
      </w:pPr>
      <w:r>
        <w:t xml:space="preserve">A probléma ott mutatkozik meg ebben a megoldás, hogy kimondottan időigényes </w:t>
      </w:r>
    </w:p>
    <w:p w14:paraId="1E693DDC" w14:textId="728B789D" w:rsidR="00FA5C9C" w:rsidRDefault="00FA5C9C" w:rsidP="00FA5C9C">
      <w:pPr>
        <w:ind w:firstLine="0"/>
      </w:pPr>
      <w:r>
        <w:t>egy realisztikus és a feladat leírásának megfelelő szintű út</w:t>
      </w:r>
      <w:r w:rsidR="000878A7">
        <w:t>hálózatot</w:t>
      </w:r>
      <w:r>
        <w:t xml:space="preserve"> megalkotni, illetve amennyiben az</w:t>
      </w:r>
      <w:r w:rsidR="000878A7">
        <w:t xml:space="preserve">t </w:t>
      </w:r>
      <w:r>
        <w:t>később bővíteni kellene, teljes utakat kell módosítani vagy legrosszabb esetben a nulláról létrehozni.</w:t>
      </w:r>
    </w:p>
    <w:p w14:paraId="47282454" w14:textId="77777777" w:rsidR="00FA5C9C" w:rsidRDefault="00FA5C9C" w:rsidP="00FA5C9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784E31" wp14:editId="19281AD5">
            <wp:extent cx="2866445" cy="2202246"/>
            <wp:effectExtent l="0" t="0" r="0" b="7620"/>
            <wp:docPr id="59871274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64" cy="2219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7FA7D" w14:textId="12CACFB9" w:rsidR="00FA5C9C" w:rsidRDefault="00FA5C9C" w:rsidP="00FA5C9C">
      <w:pPr>
        <w:pStyle w:val="Kpalrs"/>
      </w:pPr>
      <w:r w:rsidRPr="00FA5C9C">
        <w:rPr>
          <w:i w:val="0"/>
          <w:iCs w:val="0"/>
        </w:rPr>
        <w:fldChar w:fldCharType="begin"/>
      </w:r>
      <w:r w:rsidRPr="00FA5C9C">
        <w:rPr>
          <w:i w:val="0"/>
          <w:iCs w:val="0"/>
        </w:rPr>
        <w:instrText xml:space="preserve"> SEQ ábra \* ARABIC </w:instrText>
      </w:r>
      <w:r w:rsidRPr="00FA5C9C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2</w:t>
      </w:r>
      <w:r w:rsidRPr="00FA5C9C">
        <w:rPr>
          <w:i w:val="0"/>
          <w:iCs w:val="0"/>
        </w:rPr>
        <w:fldChar w:fldCharType="end"/>
      </w:r>
      <w:r>
        <w:t xml:space="preserve">. ábra: </w:t>
      </w:r>
      <w:r w:rsidR="002B4047">
        <w:t>m</w:t>
      </w:r>
      <w:r>
        <w:t>anuális</w:t>
      </w:r>
      <w:r w:rsidR="002B4047">
        <w:t>an</w:t>
      </w:r>
      <w:r>
        <w:t xml:space="preserve"> összerakott út</w:t>
      </w:r>
      <w:r w:rsidR="000878A7">
        <w:t>hálózat</w:t>
      </w:r>
    </w:p>
    <w:p w14:paraId="0784B5E5" w14:textId="5251461A" w:rsidR="00FA5C9C" w:rsidRDefault="00FA5C9C" w:rsidP="002B4047">
      <w:r>
        <w:lastRenderedPageBreak/>
        <w:t>A nehézségek köz</w:t>
      </w:r>
      <w:r w:rsidR="00053380">
        <w:t>é</w:t>
      </w:r>
      <w:r>
        <w:t xml:space="preserve"> tartozik még emellett az is, hogy</w:t>
      </w:r>
      <w:r w:rsidR="002B4047">
        <w:t xml:space="preserve"> a csapatban nem áll rendelkezésre</w:t>
      </w:r>
      <w:r w:rsidR="00053380">
        <w:t xml:space="preserve"> olyan</w:t>
      </w:r>
      <w:r w:rsidR="002B4047">
        <w:t xml:space="preserve"> </w:t>
      </w:r>
      <w:r w:rsidR="00053380">
        <w:t>személy,</w:t>
      </w:r>
      <w:r w:rsidR="002B4047">
        <w:t xml:space="preserve"> a</w:t>
      </w:r>
      <w:r w:rsidR="00053380">
        <w:t>ki</w:t>
      </w:r>
      <w:r w:rsidR="002B4047">
        <w:t xml:space="preserve"> megfelelő</w:t>
      </w:r>
      <w:r w:rsidR="00053380">
        <w:t xml:space="preserve"> ismeretekkel rendelkezik</w:t>
      </w:r>
      <w:r w:rsidR="002B4047">
        <w:t xml:space="preserve"> közlekedési infrastruktúra </w:t>
      </w:r>
      <w:r w:rsidR="00053380">
        <w:t>tervezésében</w:t>
      </w:r>
      <w:r w:rsidR="002B4047">
        <w:t xml:space="preserve">, ezáltal az ezzel a módszerrel </w:t>
      </w:r>
      <w:r w:rsidR="00053380">
        <w:t>létrehozott</w:t>
      </w:r>
      <w:r w:rsidR="002B4047">
        <w:t xml:space="preserve"> </w:t>
      </w:r>
      <w:r w:rsidR="000878A7">
        <w:t>úthálózat</w:t>
      </w:r>
      <w:r w:rsidR="002B4047">
        <w:t xml:space="preserve"> realisztikussága </w:t>
      </w:r>
      <w:r w:rsidR="00053380">
        <w:t>korlátozott</w:t>
      </w:r>
      <w:r w:rsidR="002B4047">
        <w:t>.</w:t>
      </w:r>
    </w:p>
    <w:p w14:paraId="7AE6467A" w14:textId="77777777" w:rsidR="002B4047" w:rsidRDefault="002B4047" w:rsidP="002B404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A36663" wp14:editId="1E0396D1">
            <wp:extent cx="2858494" cy="2340512"/>
            <wp:effectExtent l="0" t="0" r="0" b="3175"/>
            <wp:docPr id="196488955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56" cy="235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E9523" w14:textId="716B57BB" w:rsidR="002B4047" w:rsidRPr="00FA5C9C" w:rsidRDefault="002B4047" w:rsidP="002B4047">
      <w:pPr>
        <w:pStyle w:val="Kpalrs"/>
      </w:pPr>
      <w:r w:rsidRPr="002B4047">
        <w:rPr>
          <w:i w:val="0"/>
          <w:iCs w:val="0"/>
        </w:rPr>
        <w:fldChar w:fldCharType="begin"/>
      </w:r>
      <w:r w:rsidRPr="002B4047">
        <w:rPr>
          <w:i w:val="0"/>
          <w:iCs w:val="0"/>
        </w:rPr>
        <w:instrText xml:space="preserve"> SEQ ábra \* ARABIC </w:instrText>
      </w:r>
      <w:r w:rsidRPr="002B404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3</w:t>
      </w:r>
      <w:r w:rsidRPr="002B4047">
        <w:rPr>
          <w:i w:val="0"/>
          <w:iCs w:val="0"/>
        </w:rPr>
        <w:fldChar w:fldCharType="end"/>
      </w:r>
      <w:r>
        <w:t>. ábra: kezdeti tervrajz</w:t>
      </w:r>
    </w:p>
    <w:p w14:paraId="7DCC7C89" w14:textId="0480F5DA" w:rsidR="00883C24" w:rsidRDefault="00053380" w:rsidP="00053380">
      <w:pPr>
        <w:pStyle w:val="Cmsor3"/>
      </w:pPr>
      <w:r>
        <w:t>Valódi városrészlet beimportálása</w:t>
      </w:r>
    </w:p>
    <w:p w14:paraId="28D28463" w14:textId="31B7D799" w:rsidR="00AA4306" w:rsidRDefault="00053380" w:rsidP="00037D0C">
      <w:pPr>
        <w:pStyle w:val="Firstparagraph"/>
      </w:pPr>
      <w:r>
        <w:t>A</w:t>
      </w:r>
      <w:r w:rsidR="008819EF">
        <w:t xml:space="preserve"> </w:t>
      </w:r>
      <w:r w:rsidR="00D467BC">
        <w:t>www.c</w:t>
      </w:r>
      <w:r w:rsidR="008819EF">
        <w:t>yberbotics.com által nyújtott dokumentációk között található egy „</w:t>
      </w:r>
      <w:proofErr w:type="spellStart"/>
      <w:r w:rsidR="008819EF">
        <w:t>OpenStreetMap</w:t>
      </w:r>
      <w:proofErr w:type="spellEnd"/>
      <w:r w:rsidR="008819EF">
        <w:t xml:space="preserve"> </w:t>
      </w:r>
      <w:proofErr w:type="spellStart"/>
      <w:r w:rsidR="008819EF">
        <w:t>Importer</w:t>
      </w:r>
      <w:proofErr w:type="spellEnd"/>
      <w:r w:rsidR="008819EF">
        <w:t>” nevű leírás,</w:t>
      </w:r>
      <w:r w:rsidR="00BA44C3">
        <w:t xml:space="preserve"> amely</w:t>
      </w:r>
      <w:r w:rsidR="008819EF">
        <w:t xml:space="preserve"> egy olyan</w:t>
      </w:r>
      <w:r w:rsidR="00D467BC">
        <w:t xml:space="preserve"> </w:t>
      </w:r>
      <w:proofErr w:type="spellStart"/>
      <w:r w:rsidR="00D467BC">
        <w:t>szkritpről</w:t>
      </w:r>
      <w:proofErr w:type="spellEnd"/>
      <w:r w:rsidR="00D467BC">
        <w:t xml:space="preserve"> </w:t>
      </w:r>
      <w:r w:rsidR="00BA44C3">
        <w:t>szól</w:t>
      </w:r>
      <w:r w:rsidR="00D467BC">
        <w:t xml:space="preserve">, aminek a segítségével a </w:t>
      </w:r>
      <w:r w:rsidR="00D467BC" w:rsidRPr="00D467BC">
        <w:t>www.openstreetmap.org/export</w:t>
      </w:r>
      <w:r w:rsidR="00D467BC">
        <w:t xml:space="preserve"> </w:t>
      </w:r>
      <w:r w:rsidR="00BA44C3">
        <w:t xml:space="preserve">oldalon keresztül </w:t>
      </w:r>
      <w:r w:rsidR="00D467BC">
        <w:t>a világ bármely pontjáról letölthető annak virtuális mása</w:t>
      </w:r>
      <w:r w:rsidR="00BA44C3">
        <w:t xml:space="preserve">. A </w:t>
      </w:r>
      <w:r w:rsidR="00D467BC">
        <w:t>letöltött részlet</w:t>
      </w:r>
      <w:r w:rsidR="00BA44C3">
        <w:t xml:space="preserve"> tartalmazza az adott területen</w:t>
      </w:r>
      <w:r w:rsidR="00D467BC">
        <w:t xml:space="preserve"> </w:t>
      </w:r>
      <w:r w:rsidR="00BA44C3">
        <w:t>található</w:t>
      </w:r>
      <w:r w:rsidR="00D467BC">
        <w:t xml:space="preserve"> utakat</w:t>
      </w:r>
      <w:r w:rsidR="00BA44C3">
        <w:t>,</w:t>
      </w:r>
      <w:r w:rsidR="00D467BC">
        <w:t xml:space="preserve"> épületeket</w:t>
      </w:r>
      <w:r w:rsidR="00BA44C3">
        <w:t xml:space="preserve"> és egyéb objektumokat</w:t>
      </w:r>
      <w:r w:rsidR="00D467BC">
        <w:t>.</w:t>
      </w:r>
    </w:p>
    <w:p w14:paraId="2F2DA41B" w14:textId="189D5018" w:rsidR="00AA4306" w:rsidRDefault="00D467BC" w:rsidP="00AA4306">
      <w:r>
        <w:t xml:space="preserve">Az importáló </w:t>
      </w:r>
      <w:proofErr w:type="spellStart"/>
      <w:r>
        <w:t>szkript</w:t>
      </w:r>
      <w:proofErr w:type="spellEnd"/>
      <w:r>
        <w:t xml:space="preserve"> </w:t>
      </w:r>
      <w:r w:rsidR="00BA44C3">
        <w:t>célja</w:t>
      </w:r>
      <w:r>
        <w:t xml:space="preserve">, hogy megszűntesse a szimulációs környezet </w:t>
      </w:r>
      <w:r w:rsidR="00BA44C3">
        <w:t xml:space="preserve">manuális </w:t>
      </w:r>
      <w:r>
        <w:t xml:space="preserve">létrehozásával járó nehézségeket, illetve lehetővé teszi, hogy akár négyzetkilométeres területeken </w:t>
      </w:r>
      <w:r w:rsidR="00BA44C3">
        <w:t xml:space="preserve">is </w:t>
      </w:r>
      <w:r>
        <w:t xml:space="preserve">valós időben </w:t>
      </w:r>
      <w:r w:rsidR="00BA44C3">
        <w:t xml:space="preserve">lehessen </w:t>
      </w:r>
      <w:r>
        <w:t>szimulációt futtatni.</w:t>
      </w:r>
    </w:p>
    <w:p w14:paraId="0C08EC30" w14:textId="3323DA9B" w:rsidR="00367AFA" w:rsidRDefault="00CF1BA4" w:rsidP="000F1092">
      <w:r>
        <w:t xml:space="preserve">Az </w:t>
      </w:r>
      <w:proofErr w:type="spellStart"/>
      <w:r>
        <w:t>OpenStreetMap</w:t>
      </w:r>
      <w:proofErr w:type="spellEnd"/>
      <w:r>
        <w:t xml:space="preserve"> oldalról </w:t>
      </w:r>
      <w:r w:rsidR="00BA44C3">
        <w:t>történő</w:t>
      </w:r>
      <w:r>
        <w:t xml:space="preserve"> </w:t>
      </w:r>
      <w:r w:rsidR="00BA44C3">
        <w:t>exportáláshoz</w:t>
      </w:r>
      <w:r>
        <w:t xml:space="preserve"> meg kell adni a szélességi és hosszúsági</w:t>
      </w:r>
      <w:r w:rsidR="00BA44C3">
        <w:t xml:space="preserve"> </w:t>
      </w:r>
      <w:r>
        <w:t xml:space="preserve">fokok alsó </w:t>
      </w:r>
      <w:r w:rsidR="00BA44C3">
        <w:t>és</w:t>
      </w:r>
      <w:r>
        <w:t xml:space="preserve"> felső</w:t>
      </w:r>
      <w:r w:rsidR="00BA44C3">
        <w:t xml:space="preserve"> </w:t>
      </w:r>
      <w:r>
        <w:t xml:space="preserve">korlátait, ezt követően pedig a </w:t>
      </w:r>
      <w:r w:rsidR="00BA44C3">
        <w:t xml:space="preserve">kijelölt </w:t>
      </w:r>
      <w:r>
        <w:t>terület</w:t>
      </w:r>
      <w:r w:rsidR="00BA44C3">
        <w:t xml:space="preserve"> </w:t>
      </w:r>
      <w:proofErr w:type="spellStart"/>
      <w:r>
        <w:t>osm</w:t>
      </w:r>
      <w:proofErr w:type="spellEnd"/>
      <w:r>
        <w:t xml:space="preserve"> (</w:t>
      </w:r>
      <w:proofErr w:type="spellStart"/>
      <w:r>
        <w:t>OpenStreetMap</w:t>
      </w:r>
      <w:proofErr w:type="spellEnd"/>
      <w:r>
        <w:t>) fájlformátumban</w:t>
      </w:r>
      <w:r w:rsidR="00BA44C3">
        <w:t xml:space="preserve"> exportálható</w:t>
      </w:r>
      <w:r>
        <w:t xml:space="preserve">. Az így kapott fájlt ezután a </w:t>
      </w:r>
      <w:proofErr w:type="spellStart"/>
      <w:r>
        <w:t>Webots</w:t>
      </w:r>
      <w:proofErr w:type="spellEnd"/>
      <w:r>
        <w:t xml:space="preserve"> beépített</w:t>
      </w:r>
      <w:r w:rsidR="00BA44C3">
        <w:t xml:space="preserve"> </w:t>
      </w:r>
      <w:proofErr w:type="spellStart"/>
      <w:r w:rsidR="00BA44C3">
        <w:t>szkriptje</w:t>
      </w:r>
      <w:proofErr w:type="spellEnd"/>
      <w:r w:rsidR="00BA44C3">
        <w:t xml:space="preserve"> segítségével alakítható át egy olyan világgá, amelyet a szimulációs program képes megnyitni.</w:t>
      </w:r>
    </w:p>
    <w:p w14:paraId="1AAEDBDB" w14:textId="77777777" w:rsidR="00F4377E" w:rsidRDefault="00F4377E" w:rsidP="00F4377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C98C13" wp14:editId="0554CFB7">
            <wp:extent cx="4306363" cy="2176254"/>
            <wp:effectExtent l="0" t="0" r="0" b="0"/>
            <wp:docPr id="950102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33" cy="218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D00B7" w14:textId="4B295559" w:rsidR="00F4377E" w:rsidRDefault="00F4377E" w:rsidP="00F4377E">
      <w:pPr>
        <w:pStyle w:val="Kpalrs"/>
      </w:pPr>
      <w:r w:rsidRPr="00F4377E">
        <w:rPr>
          <w:i w:val="0"/>
          <w:iCs w:val="0"/>
        </w:rPr>
        <w:fldChar w:fldCharType="begin"/>
      </w:r>
      <w:r w:rsidRPr="00F4377E">
        <w:rPr>
          <w:i w:val="0"/>
          <w:iCs w:val="0"/>
        </w:rPr>
        <w:instrText xml:space="preserve"> SEQ ábra \* ARABIC </w:instrText>
      </w:r>
      <w:r w:rsidRPr="00F4377E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4</w:t>
      </w:r>
      <w:r w:rsidRPr="00F4377E">
        <w:rPr>
          <w:i w:val="0"/>
          <w:iCs w:val="0"/>
        </w:rPr>
        <w:fldChar w:fldCharType="end"/>
      </w:r>
      <w:r>
        <w:t>. ábra: Budapest, IX. kerület</w:t>
      </w:r>
      <w:r w:rsidR="00792BE4">
        <w:t xml:space="preserve"> a szimulátorban</w:t>
      </w:r>
    </w:p>
    <w:p w14:paraId="659145BA" w14:textId="6A047402" w:rsidR="00F4377E" w:rsidRPr="00F4377E" w:rsidRDefault="00F4377E" w:rsidP="00F4377E">
      <w:pPr>
        <w:ind w:firstLine="0"/>
      </w:pPr>
      <w:r>
        <w:tab/>
        <w:t xml:space="preserve">A probléma </w:t>
      </w:r>
      <w:r w:rsidR="002754C3">
        <w:t>ezzel</w:t>
      </w:r>
      <w:r>
        <w:t xml:space="preserve"> a megközelítés</w:t>
      </w:r>
      <w:r w:rsidR="002754C3">
        <w:t>sel</w:t>
      </w:r>
      <w:r>
        <w:t xml:space="preserve"> </w:t>
      </w:r>
      <w:r w:rsidR="002754C3">
        <w:t>az</w:t>
      </w:r>
      <w:r>
        <w:t xml:space="preserve"> volt, hogy a létrehozott világ túlságosan realisztikus</w:t>
      </w:r>
      <w:r w:rsidR="002754C3">
        <w:t xml:space="preserve"> lett, különösen az úthálózat tekintetében. A robot működését figyelembe véve nincs szükség a többsávos utakra, sőt ezek akár az önvezető jármű hibás működését is okozhatják. Emellett előfordulhatnak olyan útszakaszok, amelyekről hiányzok a felfestések vagy színük nem megfelelő, így a robot számára az útvonal követése vagy a sávok felismerése nehézséget jelenthet. Ezen hibák kijavítása rendkívül időigényes lehet, különösen egy több négyzetkilométeres terület esetén.</w:t>
      </w:r>
    </w:p>
    <w:p w14:paraId="5B34A5A5" w14:textId="6AF838B4" w:rsidR="004A2289" w:rsidRPr="004A2289" w:rsidRDefault="000C1861" w:rsidP="002754C3">
      <w:pPr>
        <w:pStyle w:val="Cmsor3"/>
      </w:pPr>
      <w:r>
        <w:t>Rajz készítése JOSM-ban, majd importálás</w:t>
      </w:r>
    </w:p>
    <w:p w14:paraId="07420D10" w14:textId="77777777" w:rsidR="00A0315E" w:rsidRDefault="005921FD" w:rsidP="00037D0C">
      <w:pPr>
        <w:pStyle w:val="Firstparagraph"/>
      </w:pPr>
      <w:r>
        <w:t xml:space="preserve">A korábban említett </w:t>
      </w:r>
      <w:r w:rsidR="003A784B">
        <w:t xml:space="preserve">dokumentációban az </w:t>
      </w:r>
      <w:proofErr w:type="spellStart"/>
      <w:r w:rsidR="003A784B">
        <w:t>OpenStreetMap</w:t>
      </w:r>
      <w:proofErr w:type="spellEnd"/>
      <w:r w:rsidR="003A784B">
        <w:t xml:space="preserve"> oldal </w:t>
      </w:r>
      <w:r w:rsidR="00A0315E">
        <w:t xml:space="preserve">mellett szerepel </w:t>
      </w:r>
      <w:r w:rsidR="003A784B">
        <w:t xml:space="preserve">egy JOSM (Java </w:t>
      </w:r>
      <w:proofErr w:type="spellStart"/>
      <w:r w:rsidR="003A784B">
        <w:t>OpenStreetMap</w:t>
      </w:r>
      <w:proofErr w:type="spellEnd"/>
      <w:r w:rsidR="003A784B">
        <w:t xml:space="preserve"> Editor) nevű Java</w:t>
      </w:r>
      <w:r w:rsidR="00A0315E">
        <w:t xml:space="preserve"> nyelven</w:t>
      </w:r>
      <w:r w:rsidR="003A784B">
        <w:t xml:space="preserve"> készült program</w:t>
      </w:r>
      <w:r w:rsidR="00A0315E">
        <w:t xml:space="preserve"> is.</w:t>
      </w:r>
      <w:r w:rsidR="003A784B">
        <w:t xml:space="preserve"> </w:t>
      </w:r>
    </w:p>
    <w:p w14:paraId="0DC383A9" w14:textId="2F984BF8" w:rsidR="00F37487" w:rsidRDefault="00A0315E" w:rsidP="00A0315E">
      <w:pPr>
        <w:pStyle w:val="Firstparagraph"/>
        <w:ind w:firstLine="541"/>
      </w:pPr>
      <w:r>
        <w:t>A JOSM célja</w:t>
      </w:r>
      <w:r w:rsidR="003A784B">
        <w:t xml:space="preserve">, hogy </w:t>
      </w:r>
      <w:r>
        <w:t>az</w:t>
      </w:r>
      <w:r w:rsidR="003A784B">
        <w:t xml:space="preserve"> </w:t>
      </w:r>
      <w:proofErr w:type="spellStart"/>
      <w:r w:rsidR="003A784B">
        <w:t>OpenStreetMap-ről</w:t>
      </w:r>
      <w:proofErr w:type="spellEnd"/>
      <w:r w:rsidR="003A784B">
        <w:t xml:space="preserve"> exportált úthálózat</w:t>
      </w:r>
      <w:r>
        <w:t>ok könnyen</w:t>
      </w:r>
      <w:r w:rsidR="003A784B">
        <w:t xml:space="preserve"> szerkeszthető</w:t>
      </w:r>
      <w:r>
        <w:t xml:space="preserve">k, </w:t>
      </w:r>
      <w:r w:rsidR="003A784B">
        <w:t>bővíthető</w:t>
      </w:r>
      <w:r>
        <w:t>k</w:t>
      </w:r>
      <w:r w:rsidR="003A784B">
        <w:t xml:space="preserve"> legyen</w:t>
      </w:r>
      <w:r>
        <w:t>ek</w:t>
      </w:r>
      <w:r w:rsidR="003A784B">
        <w:t>, illetve lehető</w:t>
      </w:r>
      <w:r>
        <w:t>séget</w:t>
      </w:r>
      <w:r w:rsidR="003A784B">
        <w:t xml:space="preserve"> </w:t>
      </w:r>
      <w:r>
        <w:t>biztosítson teljesen új</w:t>
      </w:r>
      <w:r w:rsidR="003A784B">
        <w:t xml:space="preserve"> út</w:t>
      </w:r>
      <w:r>
        <w:t>hálózatok</w:t>
      </w:r>
      <w:r w:rsidR="003A784B">
        <w:t xml:space="preserve"> </w:t>
      </w:r>
      <w:r>
        <w:t>létrehozására</w:t>
      </w:r>
      <w:r w:rsidR="003A784B">
        <w:t xml:space="preserve"> is.  </w:t>
      </w:r>
    </w:p>
    <w:p w14:paraId="33802E18" w14:textId="77777777" w:rsidR="00181E43" w:rsidRDefault="00181E43" w:rsidP="00181E43">
      <w:pPr>
        <w:spacing w:after="153"/>
        <w:ind w:firstLine="541"/>
      </w:pPr>
      <w:r>
        <w:t>A program használata a következő: a felhasználó egy kétdimenziós, grafikus felületen rajzolhatja meg az utakat és épületeket, hasonló módon, mint egy rajzolóprogramban.</w:t>
      </w:r>
    </w:p>
    <w:p w14:paraId="209EA045" w14:textId="12C53BCC" w:rsidR="00F37487" w:rsidRDefault="00181E43" w:rsidP="00181E43">
      <w:pPr>
        <w:spacing w:after="153"/>
        <w:ind w:firstLine="541"/>
      </w:pPr>
      <w:r>
        <w:t>Az így létrehozott objektumokhoz ezután különböző paraméterek rendelhetők, mint például az út típusa (főút, autópálya, mellékút), így az úthálózat gyorsan testre szabható.</w:t>
      </w:r>
    </w:p>
    <w:p w14:paraId="6B0A484A" w14:textId="77777777" w:rsidR="004A0767" w:rsidRDefault="004A0767" w:rsidP="004A0767">
      <w:pPr>
        <w:keepNext/>
        <w:spacing w:after="153"/>
        <w:ind w:firstLine="0"/>
        <w:jc w:val="center"/>
      </w:pPr>
      <w:r w:rsidRPr="004A0767">
        <w:lastRenderedPageBreak/>
        <w:drawing>
          <wp:inline distT="0" distB="0" distL="0" distR="0" wp14:anchorId="122191F4" wp14:editId="5F77C6D8">
            <wp:extent cx="3303767" cy="2299388"/>
            <wp:effectExtent l="0" t="0" r="0" b="5715"/>
            <wp:docPr id="1030251726" name="Kép 1" descr="A képen térkép, kereszteződés, csomópont, Városépít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1726" name="Kép 1" descr="A képen térkép, kereszteződés, csomópont, Városépítészet látható&#10;&#10;Előfordulhat, hogy az AI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513" cy="2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B18" w14:textId="45DA49CF" w:rsidR="004A0767" w:rsidRDefault="004A0767" w:rsidP="004A0767">
      <w:pPr>
        <w:pStyle w:val="Kpalrs"/>
      </w:pPr>
      <w:r w:rsidRPr="004A0767">
        <w:rPr>
          <w:i w:val="0"/>
          <w:iCs w:val="0"/>
        </w:rPr>
        <w:fldChar w:fldCharType="begin"/>
      </w:r>
      <w:r w:rsidRPr="004A0767">
        <w:rPr>
          <w:i w:val="0"/>
          <w:iCs w:val="0"/>
        </w:rPr>
        <w:instrText xml:space="preserve"> SEQ ábra \* ARABIC </w:instrText>
      </w:r>
      <w:r w:rsidRPr="004A0767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5</w:t>
      </w:r>
      <w:r w:rsidRPr="004A0767">
        <w:rPr>
          <w:i w:val="0"/>
          <w:iCs w:val="0"/>
        </w:rPr>
        <w:fldChar w:fldCharType="end"/>
      </w:r>
      <w:r>
        <w:t>. ábra: Budapest, IX. kerület részlet, JOSM-ban megvalósítva</w:t>
      </w:r>
    </w:p>
    <w:p w14:paraId="51293A6F" w14:textId="388EDD39" w:rsidR="00B64A04" w:rsidRDefault="004A0767" w:rsidP="000878A7">
      <w:pPr>
        <w:ind w:firstLine="0"/>
      </w:pPr>
      <w:r>
        <w:tab/>
      </w:r>
      <w:r w:rsidR="003E4DE4" w:rsidRPr="003E4DE4">
        <w:t>Az előző megoldásokban tapasztalt problémák ezzel a megközelítéssel nagyrészt megszűnnek</w:t>
      </w:r>
      <w:r>
        <w:t xml:space="preserve">: a program </w:t>
      </w:r>
      <w:r w:rsidR="003E4DE4">
        <w:t>felületén</w:t>
      </w:r>
      <w:r>
        <w:t xml:space="preserve"> egyszerűen </w:t>
      </w:r>
      <w:r w:rsidR="003E4DE4">
        <w:t>hozzáadhatók vagy eltávolíthatók a hálózatból a nem kívánt útszakaszok</w:t>
      </w:r>
      <w:r>
        <w:t xml:space="preserve">, és a robot működéséhez szükséges feltételek is könnyedén biztosíthatók, anélkül, hogy </w:t>
      </w:r>
      <w:r w:rsidR="003E4DE4" w:rsidRPr="003E4DE4">
        <w:t>a szimulációs környezet beállításait módosítani kellene</w:t>
      </w:r>
      <w:r>
        <w:t>.</w:t>
      </w:r>
    </w:p>
    <w:p w14:paraId="123BC5A8" w14:textId="645036D4" w:rsidR="000878A7" w:rsidRDefault="000878A7" w:rsidP="003E4DE4">
      <w:pPr>
        <w:pStyle w:val="Cmsor2"/>
      </w:pPr>
      <w:r>
        <w:t>Úthálózat megvalósítása</w:t>
      </w:r>
    </w:p>
    <w:p w14:paraId="164E6635" w14:textId="18A75100" w:rsidR="003E4DE4" w:rsidRDefault="005033A7" w:rsidP="003E4DE4">
      <w:pPr>
        <w:pStyle w:val="Firstparagraph"/>
      </w:pPr>
      <w:r w:rsidRPr="005033A7">
        <w:t xml:space="preserve">Az úthálózat megvalósítására tehát a JOSM program használata bizonyult a legideálisabb megoldásnak, mivel ez felelt meg leginkább a projekt igényeinek és </w:t>
      </w:r>
      <w:r w:rsidRPr="005033A7">
        <w:t>korlátjainak</w:t>
      </w:r>
      <w:r>
        <w:t>.</w:t>
      </w:r>
    </w:p>
    <w:p w14:paraId="3A83A46D" w14:textId="2C8884D6" w:rsidR="005033A7" w:rsidRDefault="005033A7" w:rsidP="005033A7">
      <w:r>
        <w:t>A hálózat elkészítésének folyamata három részre osztható:</w:t>
      </w:r>
    </w:p>
    <w:p w14:paraId="5E364949" w14:textId="2BEB940D" w:rsidR="005033A7" w:rsidRDefault="005033A7" w:rsidP="005033A7">
      <w:pPr>
        <w:pStyle w:val="Listaszerbekezds"/>
        <w:numPr>
          <w:ilvl w:val="0"/>
          <w:numId w:val="43"/>
        </w:numPr>
      </w:pPr>
      <w:r>
        <w:t>a</w:t>
      </w:r>
      <w:r w:rsidRPr="005033A7">
        <w:t xml:space="preserve"> JOSM programmal való megismerkedés: a kezelőfelület, eszközök és funkciók feltérképezése</w:t>
      </w:r>
    </w:p>
    <w:p w14:paraId="06B81866" w14:textId="6FF8BB97" w:rsidR="006A4155" w:rsidRDefault="006A4155" w:rsidP="005033A7">
      <w:pPr>
        <w:pStyle w:val="Listaszerbekezds"/>
        <w:numPr>
          <w:ilvl w:val="0"/>
          <w:numId w:val="43"/>
        </w:numPr>
      </w:pPr>
      <w:r>
        <w:t>a</w:t>
      </w:r>
      <w:r w:rsidRPr="006A4155">
        <w:t xml:space="preserve"> hálózat szerkezetének megrajzolása: az utak, csomópontok és egyéb infrastruktúra-elemek vizuális felépítése a 2D-s felületen</w:t>
      </w:r>
    </w:p>
    <w:p w14:paraId="6A3D0C6B" w14:textId="70BF9220" w:rsidR="006A4155" w:rsidRPr="005033A7" w:rsidRDefault="006A4155" w:rsidP="005033A7">
      <w:pPr>
        <w:pStyle w:val="Listaszerbekezds"/>
        <w:numPr>
          <w:ilvl w:val="0"/>
          <w:numId w:val="43"/>
        </w:numPr>
      </w:pPr>
      <w:r>
        <w:t>i</w:t>
      </w:r>
      <w:r w:rsidRPr="006A4155">
        <w:t xml:space="preserve">mportálás a </w:t>
      </w:r>
      <w:proofErr w:type="spellStart"/>
      <w:r w:rsidRPr="006A4155">
        <w:t>Webots</w:t>
      </w:r>
      <w:proofErr w:type="spellEnd"/>
      <w:r w:rsidRPr="006A4155">
        <w:t xml:space="preserve"> környezetbe: a megrajzolt úthálózat exportálása megfelelő formátumban, majd annak </w:t>
      </w:r>
      <w:r>
        <w:t>átalakítása</w:t>
      </w:r>
      <w:r w:rsidRPr="006A4155">
        <w:t xml:space="preserve"> és tesztelése a szimuláció</w:t>
      </w:r>
      <w:r>
        <w:t>ban</w:t>
      </w:r>
    </w:p>
    <w:p w14:paraId="61334080" w14:textId="5A25F2BF" w:rsidR="003E4DE4" w:rsidRDefault="0043632E" w:rsidP="003E4DE4">
      <w:pPr>
        <w:pStyle w:val="Cmsor3"/>
      </w:pPr>
      <w:r>
        <w:t>Ismerkedés a JOSM programmal</w:t>
      </w:r>
    </w:p>
    <w:p w14:paraId="2662DADC" w14:textId="77777777" w:rsidR="00DF086B" w:rsidRDefault="00DF086B" w:rsidP="00DF086B">
      <w:r>
        <w:t xml:space="preserve">A program működését bemutató videó az </w:t>
      </w:r>
      <w:proofErr w:type="spellStart"/>
      <w:r>
        <w:t>OpenStreetMap</w:t>
      </w:r>
      <w:proofErr w:type="spellEnd"/>
      <w:r>
        <w:t xml:space="preserve"> </w:t>
      </w:r>
      <w:proofErr w:type="spellStart"/>
      <w:r>
        <w:t>Importer</w:t>
      </w:r>
      <w:proofErr w:type="spellEnd"/>
      <w:r>
        <w:t xml:space="preserve"> című </w:t>
      </w:r>
      <w:proofErr w:type="spellStart"/>
      <w:r>
        <w:t>Cyberbotics</w:t>
      </w:r>
      <w:proofErr w:type="spellEnd"/>
      <w:r>
        <w:t>-dokumentációban található.</w:t>
      </w:r>
    </w:p>
    <w:p w14:paraId="3972E544" w14:textId="77777777" w:rsidR="00DF086B" w:rsidRDefault="00DF086B" w:rsidP="00DF086B">
      <w:r>
        <w:lastRenderedPageBreak/>
        <w:t xml:space="preserve">A felvételen a JOSM legfontosabb, alapvető funkciói kerülnek ismertetésre, különös tekintettel arra, hogyan módosítható egy már </w:t>
      </w:r>
      <w:proofErr w:type="gramStart"/>
      <w:r>
        <w:t>meglévő .</w:t>
      </w:r>
      <w:proofErr w:type="spellStart"/>
      <w:r>
        <w:t>osm</w:t>
      </w:r>
      <w:proofErr w:type="spellEnd"/>
      <w:proofErr w:type="gramEnd"/>
      <w:r>
        <w:t xml:space="preserve"> fájl, majd hogyan importálható az a </w:t>
      </w:r>
      <w:proofErr w:type="spellStart"/>
      <w:r>
        <w:t>Webots</w:t>
      </w:r>
      <w:proofErr w:type="spellEnd"/>
      <w:r>
        <w:t xml:space="preserve"> környezetébe.</w:t>
      </w:r>
    </w:p>
    <w:p w14:paraId="06B2931C" w14:textId="77777777" w:rsidR="00AB463E" w:rsidRDefault="00DF086B" w:rsidP="00DF086B">
      <w:r>
        <w:t>Bár a videó elsősorban a módosítási folyamatra fókuszál, a bemutatott eszközök segítségével a teljes úthálózat manuálisan is létrehozható, így a projekt szempontjából is jól hasznosítható ismereteket tartalmazott.</w:t>
      </w:r>
    </w:p>
    <w:p w14:paraId="15323AF6" w14:textId="6BE3F143" w:rsidR="0043632E" w:rsidRDefault="00AB463E" w:rsidP="00DF086B">
      <w:r w:rsidRPr="00AB463E">
        <w:t xml:space="preserve">A projekt megvalósításához a következő három </w:t>
      </w:r>
      <w:r>
        <w:t xml:space="preserve">szerkesztőeszköz </w:t>
      </w:r>
      <w:r w:rsidRPr="00AB463E">
        <w:t>bizonyult a legfontosabbnak:</w:t>
      </w:r>
    </w:p>
    <w:p w14:paraId="1518672D" w14:textId="66069A17" w:rsidR="0043632E" w:rsidRDefault="0043632E" w:rsidP="0043632E">
      <w:pPr>
        <w:pStyle w:val="Listaszerbekezds"/>
        <w:numPr>
          <w:ilvl w:val="0"/>
          <w:numId w:val="44"/>
        </w:numPr>
      </w:pPr>
      <w:r>
        <w:t>kijelölés mód</w:t>
      </w:r>
      <w:r w:rsidR="00DF086B">
        <w:t xml:space="preserve">: </w:t>
      </w:r>
      <w:r w:rsidR="00AB463E" w:rsidRPr="00AB463E">
        <w:t>az útszakaszok, csomópontok vagy épületek kiválasztására szolgál</w:t>
      </w:r>
    </w:p>
    <w:p w14:paraId="7337EEED" w14:textId="4AEE4461" w:rsidR="0043632E" w:rsidRDefault="0043632E" w:rsidP="0043632E">
      <w:pPr>
        <w:pStyle w:val="Listaszerbekezds"/>
        <w:numPr>
          <w:ilvl w:val="0"/>
          <w:numId w:val="44"/>
        </w:numPr>
      </w:pPr>
      <w:r>
        <w:t>rajzolás</w:t>
      </w:r>
      <w:r w:rsidR="00DF086B">
        <w:t xml:space="preserve">: </w:t>
      </w:r>
      <w:r w:rsidR="00AB463E" w:rsidRPr="00AB463E">
        <w:t>új útszakaszok létrehozására használható</w:t>
      </w:r>
      <w:r w:rsidR="00AB463E">
        <w:t>,</w:t>
      </w:r>
      <w:r w:rsidR="00AB463E" w:rsidRPr="00AB463E">
        <w:t xml:space="preserve"> </w:t>
      </w:r>
      <w:r w:rsidR="00AB463E">
        <w:t>a</w:t>
      </w:r>
      <w:r w:rsidR="00AB463E" w:rsidRPr="00AB463E">
        <w:t xml:space="preserve"> felhasználó egérkattintásokkal pontokat helyez el a </w:t>
      </w:r>
      <w:r w:rsidR="00AB463E">
        <w:t>síkon</w:t>
      </w:r>
      <w:r w:rsidR="00AB463E" w:rsidRPr="00AB463E">
        <w:t>, amelyeket a program automatikusan összeköt, így határozva meg az útvonal</w:t>
      </w:r>
      <w:r w:rsidR="00AB463E">
        <w:t>at (később ezek a pontok fognak megjelenni „</w:t>
      </w:r>
      <w:proofErr w:type="spellStart"/>
      <w:r w:rsidR="00AB463E">
        <w:t>wayPoints</w:t>
      </w:r>
      <w:proofErr w:type="spellEnd"/>
      <w:r w:rsidR="00AB463E">
        <w:t>” attribútumként</w:t>
      </w:r>
      <w:r w:rsidR="00B401BF">
        <w:t xml:space="preserve"> a szimulációban</w:t>
      </w:r>
      <w:r w:rsidR="00AB463E">
        <w:t>)</w:t>
      </w:r>
    </w:p>
    <w:p w14:paraId="5FE30164" w14:textId="5618DAEF" w:rsidR="003E4DE4" w:rsidRDefault="0043632E" w:rsidP="003E4DE4">
      <w:pPr>
        <w:pStyle w:val="Listaszerbekezds"/>
        <w:numPr>
          <w:ilvl w:val="0"/>
          <w:numId w:val="44"/>
        </w:numPr>
      </w:pPr>
      <w:r>
        <w:t>kettévágási mód</w:t>
      </w:r>
      <w:r w:rsidR="00DF086B">
        <w:t xml:space="preserve">: </w:t>
      </w:r>
      <w:r w:rsidR="00B401BF" w:rsidRPr="00B401BF">
        <w:t>már meglévő útszakaszok felosztására szolgál</w:t>
      </w:r>
    </w:p>
    <w:p w14:paraId="4B7E2C18" w14:textId="77777777" w:rsidR="00B401BF" w:rsidRDefault="00B401BF" w:rsidP="00B401BF">
      <w:pPr>
        <w:keepNext/>
        <w:ind w:firstLine="0"/>
        <w:jc w:val="center"/>
      </w:pPr>
      <w:r w:rsidRPr="00B401BF">
        <w:drawing>
          <wp:inline distT="0" distB="0" distL="0" distR="0" wp14:anchorId="652D05E9" wp14:editId="7F902175">
            <wp:extent cx="1216247" cy="2648102"/>
            <wp:effectExtent l="0" t="0" r="3175" b="0"/>
            <wp:docPr id="600079309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9309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8271" cy="2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06CD" w14:textId="54D995B6" w:rsidR="00B401BF" w:rsidRDefault="00B401BF" w:rsidP="00B401BF">
      <w:pPr>
        <w:pStyle w:val="Kpalrs"/>
      </w:pPr>
      <w:r w:rsidRPr="00B401BF">
        <w:rPr>
          <w:i w:val="0"/>
          <w:iCs w:val="0"/>
        </w:rPr>
        <w:fldChar w:fldCharType="begin"/>
      </w:r>
      <w:r w:rsidRPr="00B401BF">
        <w:rPr>
          <w:i w:val="0"/>
          <w:iCs w:val="0"/>
        </w:rPr>
        <w:instrText xml:space="preserve"> SEQ ábra \* ARABIC </w:instrText>
      </w:r>
      <w:r w:rsidRPr="00B401BF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6</w:t>
      </w:r>
      <w:r w:rsidRPr="00B401BF">
        <w:rPr>
          <w:i w:val="0"/>
          <w:iCs w:val="0"/>
        </w:rPr>
        <w:fldChar w:fldCharType="end"/>
      </w:r>
      <w:r>
        <w:t>. ábra: JOSM szerkeszőteszközök</w:t>
      </w:r>
    </w:p>
    <w:p w14:paraId="002D25A4" w14:textId="2D1BF5C5" w:rsidR="00B401BF" w:rsidRDefault="00B401BF" w:rsidP="00B401BF">
      <w:pPr>
        <w:pStyle w:val="Cmsor3"/>
      </w:pPr>
      <w:r>
        <w:t>Úthálózat szerkezetének megrajzolása</w:t>
      </w:r>
    </w:p>
    <w:p w14:paraId="1AEB646D" w14:textId="1DCF56D6" w:rsidR="00B401BF" w:rsidRDefault="00B401BF" w:rsidP="00B401BF">
      <w:pPr>
        <w:pStyle w:val="Firstparagraph"/>
      </w:pPr>
      <w:r>
        <w:t>A programot magyarázó videóban egy „</w:t>
      </w:r>
      <w:proofErr w:type="spellStart"/>
      <w:r>
        <w:t>my_world.osm</w:t>
      </w:r>
      <w:proofErr w:type="spellEnd"/>
      <w:r>
        <w:t>” nevű világgal mutatják be a program funkcióit és szerkesztőeszközeit.</w:t>
      </w:r>
    </w:p>
    <w:p w14:paraId="45469CDA" w14:textId="29448E37" w:rsidR="00B401BF" w:rsidRPr="00B401BF" w:rsidRDefault="003D65B3" w:rsidP="00B401BF">
      <w:r w:rsidRPr="003D65B3">
        <w:lastRenderedPageBreak/>
        <w:t>Ez a világ szerkezeti felépítését és méretarányait tekintve is ideálisnak bizonyult a projekt igényeihez: elrendezése egyszerű, átlátható, ugyanakkor elegendő részletet tartalmaz ahhoz, hogy valósághű környezetet biztosítson a robot működésének teszteléséhez</w:t>
      </w:r>
      <w:r>
        <w:t>.</w:t>
      </w:r>
    </w:p>
    <w:p w14:paraId="7FA40E9A" w14:textId="77777777" w:rsidR="003D65B3" w:rsidRDefault="003D65B3" w:rsidP="003D65B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D26B63" wp14:editId="59FF321F">
            <wp:extent cx="2428646" cy="1731569"/>
            <wp:effectExtent l="0" t="0" r="0" b="2540"/>
            <wp:docPr id="139956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85" cy="174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9A7E6" w14:textId="0EB0C8DA" w:rsidR="00B401BF" w:rsidRDefault="003D65B3" w:rsidP="003D65B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7</w:t>
      </w:r>
      <w:r w:rsidRPr="007564D3">
        <w:rPr>
          <w:i w:val="0"/>
          <w:iCs w:val="0"/>
        </w:rPr>
        <w:fldChar w:fldCharType="end"/>
      </w:r>
      <w:r>
        <w:t>. ábra: "</w:t>
      </w:r>
      <w:proofErr w:type="spellStart"/>
      <w:r>
        <w:t>my_world.osm</w:t>
      </w:r>
      <w:proofErr w:type="spellEnd"/>
      <w:r>
        <w:t xml:space="preserve">" a </w:t>
      </w:r>
      <w:proofErr w:type="spellStart"/>
      <w:r>
        <w:t>Webots</w:t>
      </w:r>
      <w:proofErr w:type="spellEnd"/>
      <w:r>
        <w:t xml:space="preserve"> környezetben</w:t>
      </w:r>
    </w:p>
    <w:p w14:paraId="5995C40F" w14:textId="6A0F49B7" w:rsidR="003D65B3" w:rsidRDefault="003D65B3" w:rsidP="003D65B3">
      <w:pPr>
        <w:ind w:firstLine="0"/>
      </w:pPr>
      <w:r>
        <w:tab/>
      </w:r>
      <w:r w:rsidRPr="003D65B3">
        <w:t>Az útszakaszok kialakítása kevésbé realisztikus, mint egy valódi városi úthálózaté, ami előnyös a projekt szempontjából, mivel így a robot navigációját nem befolyásolják a felesleges komplexitások, például a többsávos utak</w:t>
      </w:r>
      <w:r>
        <w:t>.</w:t>
      </w:r>
    </w:p>
    <w:p w14:paraId="7AAD4751" w14:textId="0B162A79" w:rsidR="003D65B3" w:rsidRDefault="003D65B3" w:rsidP="003D65B3">
      <w:pPr>
        <w:ind w:firstLine="0"/>
      </w:pPr>
      <w:r>
        <w:tab/>
        <w:t xml:space="preserve">Ez a világ azonban nem elérhető semmilyen nyilvános fórumon, így megvalósítása az előző fejezetben tanultak alapján történt. A rajzolás közben figyelem előtt kell tartani az arányokat, </w:t>
      </w:r>
      <w:r w:rsidR="007564D3">
        <w:t>ellenben a hálózat több kilométeres hosszokat ölthet.</w:t>
      </w:r>
    </w:p>
    <w:p w14:paraId="29E52E7F" w14:textId="77777777" w:rsidR="007564D3" w:rsidRDefault="007564D3" w:rsidP="007564D3">
      <w:pPr>
        <w:keepNext/>
        <w:ind w:firstLine="0"/>
        <w:jc w:val="center"/>
      </w:pPr>
      <w:r w:rsidRPr="007564D3">
        <w:drawing>
          <wp:inline distT="0" distB="0" distL="0" distR="0" wp14:anchorId="614490A4" wp14:editId="08872A9B">
            <wp:extent cx="2790749" cy="1780198"/>
            <wp:effectExtent l="0" t="0" r="0" b="0"/>
            <wp:docPr id="1055183183" name="Kép 1" descr="A képen műv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3183" name="Kép 1" descr="A képen művészet látható&#10;&#10;Előfordulhat, hogy az AI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006" cy="17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F66C" w14:textId="00C88D21" w:rsidR="007564D3" w:rsidRDefault="007564D3" w:rsidP="007564D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8</w:t>
      </w:r>
      <w:r w:rsidRPr="007564D3">
        <w:rPr>
          <w:i w:val="0"/>
          <w:iCs w:val="0"/>
        </w:rPr>
        <w:fldChar w:fldCharType="end"/>
      </w:r>
      <w:r>
        <w:t>. ábra: az úthálózat rekreációja</w:t>
      </w:r>
    </w:p>
    <w:p w14:paraId="3B3849D5" w14:textId="57B2AFF8" w:rsidR="007564D3" w:rsidRDefault="007564D3" w:rsidP="007564D3">
      <w:pPr>
        <w:ind w:firstLine="0"/>
      </w:pPr>
      <w:r>
        <w:tab/>
        <w:t xml:space="preserve">Az így megrajzolt </w:t>
      </w:r>
      <w:r w:rsidR="001923F5">
        <w:t>útszakaszokat</w:t>
      </w:r>
      <w:r>
        <w:t xml:space="preserve"> ezután címkékkel kell ellátni, hogy a megfelelő tulajdonságokat kapják. A címkék felelnek például az út felfestéséért, a sávok számáért, kötelező haladási irányért stb.</w:t>
      </w:r>
    </w:p>
    <w:p w14:paraId="02DCFFCF" w14:textId="77777777" w:rsidR="007564D3" w:rsidRDefault="007564D3" w:rsidP="007564D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542321" wp14:editId="3A13571D">
            <wp:extent cx="2653080" cy="1250899"/>
            <wp:effectExtent l="0" t="0" r="0" b="6985"/>
            <wp:docPr id="28029562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60" cy="1261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CB373" w14:textId="5DE9FCC6" w:rsidR="007564D3" w:rsidRDefault="007564D3" w:rsidP="007564D3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 w:rsidR="001923F5">
        <w:rPr>
          <w:i w:val="0"/>
          <w:iCs w:val="0"/>
          <w:noProof/>
        </w:rPr>
        <w:t>9</w:t>
      </w:r>
      <w:r w:rsidRPr="007564D3">
        <w:rPr>
          <w:i w:val="0"/>
          <w:iCs w:val="0"/>
        </w:rPr>
        <w:fldChar w:fldCharType="end"/>
      </w:r>
      <w:r>
        <w:t>. ábra: „főút” címkével megjelölt útszakasz</w:t>
      </w:r>
    </w:p>
    <w:p w14:paraId="05A15A87" w14:textId="62483BF5" w:rsidR="001923F5" w:rsidRDefault="001923F5" w:rsidP="001923F5">
      <w:pPr>
        <w:ind w:firstLine="0"/>
      </w:pPr>
      <w:r>
        <w:tab/>
        <w:t xml:space="preserve">Ezt követően az elkészült </w:t>
      </w:r>
      <w:proofErr w:type="gramStart"/>
      <w:r>
        <w:t>úthálózat .</w:t>
      </w:r>
      <w:proofErr w:type="spellStart"/>
      <w:r>
        <w:t>osm</w:t>
      </w:r>
      <w:proofErr w:type="spellEnd"/>
      <w:proofErr w:type="gramEnd"/>
      <w:r>
        <w:t xml:space="preserve"> fájlként menthető, majd az 1.1.2. alfejezetben részletezett módszerrel átalakítható a szimulációs környezetben megnyitható világgá.</w:t>
      </w:r>
    </w:p>
    <w:p w14:paraId="5B924669" w14:textId="77777777" w:rsidR="001923F5" w:rsidRDefault="001923F5" w:rsidP="001923F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7C069E1" wp14:editId="7D3E3EA0">
            <wp:extent cx="4960315" cy="1679113"/>
            <wp:effectExtent l="0" t="0" r="0" b="0"/>
            <wp:docPr id="1249430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03" cy="16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1CAEB" w14:textId="14B4F596" w:rsidR="001923F5" w:rsidRPr="001923F5" w:rsidRDefault="001923F5" w:rsidP="001923F5">
      <w:pPr>
        <w:pStyle w:val="Kpalrs"/>
      </w:pPr>
      <w:r w:rsidRPr="001923F5">
        <w:rPr>
          <w:i w:val="0"/>
          <w:iCs w:val="0"/>
        </w:rPr>
        <w:fldChar w:fldCharType="begin"/>
      </w:r>
      <w:r w:rsidRPr="001923F5">
        <w:rPr>
          <w:i w:val="0"/>
          <w:iCs w:val="0"/>
        </w:rPr>
        <w:instrText xml:space="preserve"> SEQ ábra \* ARABIC </w:instrText>
      </w:r>
      <w:r w:rsidRPr="001923F5">
        <w:rPr>
          <w:i w:val="0"/>
          <w:iCs w:val="0"/>
        </w:rPr>
        <w:fldChar w:fldCharType="separate"/>
      </w:r>
      <w:r w:rsidRPr="001923F5">
        <w:rPr>
          <w:i w:val="0"/>
          <w:iCs w:val="0"/>
          <w:noProof/>
        </w:rPr>
        <w:t>10</w:t>
      </w:r>
      <w:r w:rsidRPr="001923F5">
        <w:rPr>
          <w:i w:val="0"/>
          <w:iCs w:val="0"/>
        </w:rPr>
        <w:fldChar w:fldCharType="end"/>
      </w:r>
      <w:r>
        <w:t>. ábra: az elkészült úthálózat a szimulációban</w:t>
      </w:r>
    </w:p>
    <w:p w14:paraId="4391BB80" w14:textId="77777777" w:rsidR="009944F1" w:rsidRPr="00674F6E" w:rsidRDefault="0050128E" w:rsidP="00771B5F">
      <w:pPr>
        <w:pStyle w:val="Cmsor1-szmozatlan"/>
      </w:pPr>
      <w:bookmarkStart w:id="4" w:name="_Toc99107200"/>
      <w:r w:rsidRPr="00674F6E">
        <w:lastRenderedPageBreak/>
        <w:t>Irodalomjegyzék</w:t>
      </w:r>
      <w:bookmarkEnd w:id="4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8148"/>
      </w:tblGrid>
      <w:tr w:rsidR="009944F1" w14:paraId="5D4B94C0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48D3013B" w14:textId="77777777" w:rsidR="009944F1" w:rsidRDefault="009944F1" w:rsidP="00690423">
            <w:pPr>
              <w:pStyle w:val="Irodalomjegyzk"/>
              <w:rPr>
                <w:noProof/>
                <w:szCs w:val="24"/>
                <w:lang w:val="en-GB"/>
              </w:rPr>
            </w:pPr>
            <w:r>
              <w:rPr>
                <w:noProof/>
                <w:lang w:val="en-GB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E30534" w14:textId="77777777" w:rsidR="009944F1" w:rsidRDefault="009944F1" w:rsidP="00690423">
            <w:pPr>
              <w:pStyle w:val="Irodalomjegyzk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T. De Smedt and W. Daelemans, “Pattern for python.,” </w:t>
            </w:r>
            <w:r>
              <w:rPr>
                <w:i/>
                <w:iCs/>
                <w:noProof/>
                <w:lang w:val="en-GB"/>
              </w:rPr>
              <w:t xml:space="preserve">The Journal of Machine Learning Research, </w:t>
            </w:r>
            <w:r>
              <w:rPr>
                <w:noProof/>
                <w:lang w:val="en-GB"/>
              </w:rPr>
              <w:t xml:space="preserve">vol. 13, no. 1, pp. 2063-2067, 2012. </w:t>
            </w:r>
          </w:p>
        </w:tc>
      </w:tr>
      <w:tr w:rsidR="009944F1" w14:paraId="3F2B5433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37966311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F634A6F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>„Záróvizsga információk,” [Online]. Available: https://mik.uni-pannon.hu/index.php/hu/oktatas/zarovizsga.html. [Hozzáférés dátuma: 04 03 2022].</w:t>
            </w:r>
          </w:p>
        </w:tc>
      </w:tr>
      <w:tr w:rsidR="009944F1" w14:paraId="518F3774" w14:textId="77777777">
        <w:trPr>
          <w:divId w:val="1268612199"/>
          <w:tblCellSpacing w:w="15" w:type="dxa"/>
        </w:trPr>
        <w:tc>
          <w:tcPr>
            <w:tcW w:w="50" w:type="pct"/>
            <w:hideMark/>
          </w:tcPr>
          <w:p w14:paraId="7C49F420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C277A65" w14:textId="77777777" w:rsidR="009944F1" w:rsidRDefault="009944F1" w:rsidP="00690423">
            <w:pPr>
              <w:pStyle w:val="Irodalomjegyzk"/>
              <w:rPr>
                <w:noProof/>
              </w:rPr>
            </w:pPr>
            <w:r>
              <w:rPr>
                <w:noProof/>
              </w:rPr>
              <w:t xml:space="preserve">D. J. Wetherall és A. S. Tanenbaum, Computer networks, Pearson Education, 2013. </w:t>
            </w:r>
          </w:p>
        </w:tc>
      </w:tr>
    </w:tbl>
    <w:p w14:paraId="7E4F30E8" w14:textId="77777777" w:rsidR="009944F1" w:rsidRDefault="009944F1">
      <w:pPr>
        <w:divId w:val="1268612199"/>
        <w:rPr>
          <w:rFonts w:eastAsia="Times New Roman"/>
          <w:noProof/>
        </w:rPr>
      </w:pPr>
    </w:p>
    <w:p w14:paraId="3F143755" w14:textId="77777777" w:rsidR="00527543" w:rsidRDefault="00B84CB4" w:rsidP="00771B5F">
      <w:pPr>
        <w:pStyle w:val="Cmsor1-szmozatlan"/>
      </w:pPr>
      <w:r>
        <w:lastRenderedPageBreak/>
        <w:fldChar w:fldCharType="end"/>
      </w:r>
      <w:bookmarkStart w:id="5" w:name="_Ref89376640"/>
      <w:bookmarkStart w:id="6" w:name="_Toc99107201"/>
      <w:r w:rsidR="002F016A" w:rsidRPr="00FA1347">
        <w:t>Mellékletek</w:t>
      </w:r>
      <w:bookmarkEnd w:id="5"/>
      <w:bookmarkEnd w:id="6"/>
    </w:p>
    <w:p w14:paraId="059B85E2" w14:textId="77777777" w:rsidR="0082775C" w:rsidRDefault="0082775C" w:rsidP="00037D0C">
      <w:pPr>
        <w:pStyle w:val="Firstparagraph"/>
      </w:pPr>
      <w:r>
        <w:t>Mappaszerkezet</w:t>
      </w:r>
    </w:p>
    <w:p w14:paraId="3A6BE5F3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+chatbot</w:t>
      </w:r>
    </w:p>
    <w:p w14:paraId="5861739E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backen.bat</w:t>
      </w:r>
    </w:p>
    <w:p w14:paraId="2D9D542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backend.py</w:t>
      </w:r>
    </w:p>
    <w:p w14:paraId="07B2619E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files.doc</w:t>
      </w:r>
    </w:p>
    <w:p w14:paraId="6157B12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proofErr w:type="gramStart"/>
      <w:r>
        <w:rPr>
          <w:rFonts w:ascii="Courier New" w:hAnsi="Courier New" w:cs="Courier New"/>
        </w:rPr>
        <w:t>fixedlinks.json</w:t>
      </w:r>
      <w:proofErr w:type="spellEnd"/>
      <w:proofErr w:type="gramEnd"/>
    </w:p>
    <w:p w14:paraId="7C332ACF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ipcheck.py</w:t>
      </w:r>
    </w:p>
    <w:p w14:paraId="51FE2FA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proofErr w:type="gramStart"/>
      <w:r>
        <w:rPr>
          <w:rFonts w:ascii="Courier New" w:hAnsi="Courier New" w:cs="Courier New"/>
        </w:rPr>
        <w:t>linkek.json</w:t>
      </w:r>
      <w:proofErr w:type="spellEnd"/>
      <w:proofErr w:type="gramEnd"/>
    </w:p>
    <w:p w14:paraId="1F76D53D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linkfix.py</w:t>
      </w:r>
    </w:p>
    <w:p w14:paraId="2CDF482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log.txt</w:t>
      </w:r>
    </w:p>
    <w:p w14:paraId="0CDF9C1F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sqlwriter.py</w:t>
      </w:r>
    </w:p>
    <w:p w14:paraId="7974FB3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textprocessor.py</w:t>
      </w:r>
    </w:p>
    <w:p w14:paraId="17D688C2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</w:p>
    <w:p w14:paraId="1C49463B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+---backend</w:t>
      </w:r>
    </w:p>
    <w:p w14:paraId="4218116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</w:t>
      </w:r>
      <w:proofErr w:type="spellStart"/>
      <w:r>
        <w:rPr>
          <w:rFonts w:ascii="Courier New" w:hAnsi="Courier New" w:cs="Courier New"/>
        </w:rPr>
        <w:t>pyvenv.cfg</w:t>
      </w:r>
      <w:proofErr w:type="spellEnd"/>
    </w:p>
    <w:p w14:paraId="3060CA07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lara</w:t>
      </w:r>
      <w:proofErr w:type="spellEnd"/>
    </w:p>
    <w:p w14:paraId="0C33431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entities.py</w:t>
      </w:r>
    </w:p>
    <w:p w14:paraId="25A09275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nlp.py</w:t>
      </w:r>
    </w:p>
    <w:p w14:paraId="1C1F5D9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parser.py</w:t>
      </w:r>
    </w:p>
    <w:p w14:paraId="7A55F71D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stemmer.py</w:t>
      </w:r>
    </w:p>
    <w:p w14:paraId="4EF61982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static</w:t>
      </w:r>
      <w:proofErr w:type="spellEnd"/>
    </w:p>
    <w:p w14:paraId="523D6160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+---</w:t>
      </w:r>
      <w:proofErr w:type="spellStart"/>
      <w:r>
        <w:rPr>
          <w:rFonts w:ascii="Courier New" w:hAnsi="Courier New" w:cs="Courier New"/>
        </w:rPr>
        <w:t>css</w:t>
      </w:r>
      <w:proofErr w:type="spellEnd"/>
    </w:p>
    <w:p w14:paraId="17CD6EDA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|       chat.css</w:t>
      </w:r>
    </w:p>
    <w:p w14:paraId="3F2265E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|       </w:t>
      </w:r>
    </w:p>
    <w:p w14:paraId="25AC3E6A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\---</w:t>
      </w:r>
      <w:proofErr w:type="spellStart"/>
      <w:r>
        <w:rPr>
          <w:rFonts w:ascii="Courier New" w:hAnsi="Courier New" w:cs="Courier New"/>
        </w:rPr>
        <w:t>js</w:t>
      </w:r>
      <w:proofErr w:type="spellEnd"/>
    </w:p>
    <w:p w14:paraId="5BE326C6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    chat.js</w:t>
      </w:r>
    </w:p>
    <w:p w14:paraId="34535199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   </w:t>
      </w:r>
    </w:p>
    <w:p w14:paraId="7B6E21FC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+---</w:t>
      </w:r>
      <w:proofErr w:type="spellStart"/>
      <w:r>
        <w:rPr>
          <w:rFonts w:ascii="Courier New" w:hAnsi="Courier New" w:cs="Courier New"/>
        </w:rPr>
        <w:t>templates</w:t>
      </w:r>
      <w:proofErr w:type="spellEnd"/>
    </w:p>
    <w:p w14:paraId="4B1AC4B8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|       index.html</w:t>
      </w:r>
    </w:p>
    <w:p w14:paraId="5CF9B091" w14:textId="77777777" w:rsidR="0082775C" w:rsidRDefault="0082775C" w:rsidP="0082775C">
      <w:pPr>
        <w:pStyle w:val="Csakszve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|        </w:t>
      </w:r>
    </w:p>
    <w:p w14:paraId="71F78FD4" w14:textId="36D4089B" w:rsidR="0082775C" w:rsidRDefault="0082775C" w:rsidP="0082775C">
      <w:pPr>
        <w:rPr>
          <w:rFonts w:cs="Times New Roman"/>
        </w:rPr>
      </w:pPr>
      <w:r>
        <w:t>[</w:t>
      </w:r>
      <w:r w:rsidR="00367AFA">
        <w:t xml:space="preserve">PÉLDA!!! </w:t>
      </w:r>
      <w:r>
        <w:t>Megjegyzés: A Python csomagkezelője által telepített fájlok, illetve a különböző cache fájlok a fenti listából kimaradtak, mivel ezekkel indokolatlanul és aránytalanul hosszú lenne a fenti felsorolás. A beadott fájlok között azonban a teljesség kedvéért szerepelnek ezek a fájlok is.]</w:t>
      </w:r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7" w:name="_Toc99107202"/>
      <w:r w:rsidRPr="006E4100">
        <w:lastRenderedPageBreak/>
        <w:t>Ábrajegyzék</w:t>
      </w:r>
      <w:bookmarkEnd w:id="7"/>
    </w:p>
    <w:p w14:paraId="4A5C20AB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iperhivatkozs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8" w:name="_Toc99107203"/>
      <w:r>
        <w:lastRenderedPageBreak/>
        <w:t>Táblázatjegyzék</w:t>
      </w:r>
      <w:bookmarkEnd w:id="8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23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A495E" w14:textId="77777777" w:rsidR="00B505A6" w:rsidRDefault="00B505A6" w:rsidP="003101D0">
      <w:pPr>
        <w:spacing w:line="240" w:lineRule="auto"/>
      </w:pPr>
      <w:r>
        <w:separator/>
      </w:r>
    </w:p>
  </w:endnote>
  <w:endnote w:type="continuationSeparator" w:id="0">
    <w:p w14:paraId="2E88C7BB" w14:textId="77777777" w:rsidR="00B505A6" w:rsidRDefault="00B505A6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E564F" w14:textId="77777777" w:rsidR="00034CA0" w:rsidRDefault="00034CA0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3199365"/>
      <w:docPartObj>
        <w:docPartGallery w:val="Page Numbers (Bottom of Page)"/>
        <w:docPartUnique/>
      </w:docPartObj>
    </w:sdtPr>
    <w:sdtContent>
      <w:p w14:paraId="7FB01F34" w14:textId="77777777" w:rsidR="00842554" w:rsidRDefault="008425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B3E013" w14:textId="77777777" w:rsidR="00B505A6" w:rsidRDefault="00B505A6" w:rsidP="003101D0">
      <w:pPr>
        <w:spacing w:line="240" w:lineRule="auto"/>
      </w:pPr>
      <w:r>
        <w:separator/>
      </w:r>
    </w:p>
  </w:footnote>
  <w:footnote w:type="continuationSeparator" w:id="0">
    <w:p w14:paraId="338D160C" w14:textId="77777777" w:rsidR="00B505A6" w:rsidRDefault="00B505A6" w:rsidP="003101D0">
      <w:pPr>
        <w:spacing w:line="240" w:lineRule="auto"/>
      </w:pPr>
      <w:r>
        <w:continuationSeparator/>
      </w:r>
    </w:p>
  </w:footnote>
  <w:footnote w:id="1">
    <w:p w14:paraId="455A5417" w14:textId="71E1279A" w:rsidR="00CF5531" w:rsidRPr="00F64AF0" w:rsidRDefault="00CF5531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</w:t>
      </w:r>
      <w:r w:rsidR="00C86346" w:rsidRPr="00F64AF0">
        <w:rPr>
          <w:color w:val="FF0000"/>
        </w:rPr>
        <w:t>A megfelelő rész aláhúzandó.</w:t>
      </w:r>
      <w:r w:rsidR="00F64AF0">
        <w:t xml:space="preserve"> </w:t>
      </w:r>
      <w:r w:rsidR="00F64AF0" w:rsidRPr="00F64AF0">
        <w:rPr>
          <w:color w:val="FF0000"/>
        </w:rPr>
        <w:t xml:space="preserve">Amennyiben a válasza NEM, akkor a következő bekezdést és </w:t>
      </w:r>
      <w:r w:rsidR="00855DEE">
        <w:rPr>
          <w:color w:val="FF0000"/>
        </w:rPr>
        <w:t>t</w:t>
      </w:r>
      <w:r w:rsidR="00F64AF0"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A2A8E" w14:textId="77777777" w:rsidR="00034CA0" w:rsidRPr="004F5C1D" w:rsidRDefault="00034CA0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E0342" w14:textId="77777777" w:rsidR="00842554" w:rsidRDefault="00842554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8761B"/>
    <w:multiLevelType w:val="hybridMultilevel"/>
    <w:tmpl w:val="9A9AAE6A"/>
    <w:lvl w:ilvl="0" w:tplc="040E000F">
      <w:start w:val="1"/>
      <w:numFmt w:val="decimal"/>
      <w:lvlText w:val="%1."/>
      <w:lvlJc w:val="left"/>
      <w:pPr>
        <w:ind w:left="1854" w:hanging="360"/>
      </w:pPr>
    </w:lvl>
    <w:lvl w:ilvl="1" w:tplc="040E0019" w:tentative="1">
      <w:start w:val="1"/>
      <w:numFmt w:val="lowerLetter"/>
      <w:lvlText w:val="%2."/>
      <w:lvlJc w:val="left"/>
      <w:pPr>
        <w:ind w:left="2574" w:hanging="360"/>
      </w:pPr>
    </w:lvl>
    <w:lvl w:ilvl="2" w:tplc="040E001B" w:tentative="1">
      <w:start w:val="1"/>
      <w:numFmt w:val="lowerRoman"/>
      <w:lvlText w:val="%3."/>
      <w:lvlJc w:val="right"/>
      <w:pPr>
        <w:ind w:left="3294" w:hanging="180"/>
      </w:pPr>
    </w:lvl>
    <w:lvl w:ilvl="3" w:tplc="040E000F" w:tentative="1">
      <w:start w:val="1"/>
      <w:numFmt w:val="decimal"/>
      <w:lvlText w:val="%4."/>
      <w:lvlJc w:val="left"/>
      <w:pPr>
        <w:ind w:left="4014" w:hanging="360"/>
      </w:pPr>
    </w:lvl>
    <w:lvl w:ilvl="4" w:tplc="040E0019" w:tentative="1">
      <w:start w:val="1"/>
      <w:numFmt w:val="lowerLetter"/>
      <w:lvlText w:val="%5."/>
      <w:lvlJc w:val="left"/>
      <w:pPr>
        <w:ind w:left="4734" w:hanging="360"/>
      </w:pPr>
    </w:lvl>
    <w:lvl w:ilvl="5" w:tplc="040E001B" w:tentative="1">
      <w:start w:val="1"/>
      <w:numFmt w:val="lowerRoman"/>
      <w:lvlText w:val="%6."/>
      <w:lvlJc w:val="right"/>
      <w:pPr>
        <w:ind w:left="5454" w:hanging="180"/>
      </w:pPr>
    </w:lvl>
    <w:lvl w:ilvl="6" w:tplc="040E000F" w:tentative="1">
      <w:start w:val="1"/>
      <w:numFmt w:val="decimal"/>
      <w:lvlText w:val="%7."/>
      <w:lvlJc w:val="left"/>
      <w:pPr>
        <w:ind w:left="6174" w:hanging="360"/>
      </w:pPr>
    </w:lvl>
    <w:lvl w:ilvl="7" w:tplc="040E0019" w:tentative="1">
      <w:start w:val="1"/>
      <w:numFmt w:val="lowerLetter"/>
      <w:lvlText w:val="%8."/>
      <w:lvlJc w:val="left"/>
      <w:pPr>
        <w:ind w:left="6894" w:hanging="360"/>
      </w:pPr>
    </w:lvl>
    <w:lvl w:ilvl="8" w:tplc="040E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F97F01"/>
    <w:multiLevelType w:val="hybridMultilevel"/>
    <w:tmpl w:val="55E6C75A"/>
    <w:lvl w:ilvl="0" w:tplc="B8924E16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B3154"/>
    <w:multiLevelType w:val="hybridMultilevel"/>
    <w:tmpl w:val="6062FF06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B135001"/>
    <w:multiLevelType w:val="multilevel"/>
    <w:tmpl w:val="36B4F7DC"/>
    <w:lvl w:ilvl="0">
      <w:start w:val="1"/>
      <w:numFmt w:val="decimal"/>
      <w:pStyle w:val="Cmsor1"/>
      <w:lvlText w:val="%1."/>
      <w:lvlJc w:val="left"/>
      <w:pPr>
        <w:ind w:left="1494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71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B95004"/>
    <w:multiLevelType w:val="hybridMultilevel"/>
    <w:tmpl w:val="DF9260A0"/>
    <w:lvl w:ilvl="0" w:tplc="229639D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C6A328F"/>
    <w:multiLevelType w:val="multilevel"/>
    <w:tmpl w:val="2EDAB59E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8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5" w:hanging="1800"/>
      </w:pPr>
      <w:rPr>
        <w:rFonts w:hint="default"/>
      </w:rPr>
    </w:lvl>
  </w:abstractNum>
  <w:abstractNum w:abstractNumId="6" w15:restartNumberingAfterBreak="0">
    <w:nsid w:val="20E34A92"/>
    <w:multiLevelType w:val="hybridMultilevel"/>
    <w:tmpl w:val="FD94BC18"/>
    <w:lvl w:ilvl="0" w:tplc="C5969C4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F14AB"/>
    <w:multiLevelType w:val="hybridMultilevel"/>
    <w:tmpl w:val="FEB050F4"/>
    <w:lvl w:ilvl="0" w:tplc="D362D31E">
      <w:start w:val="1"/>
      <w:numFmt w:val="bullet"/>
      <w:lvlText w:val="•"/>
      <w:lvlJc w:val="left"/>
      <w:pPr>
        <w:ind w:left="163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8532076"/>
    <w:multiLevelType w:val="hybridMultilevel"/>
    <w:tmpl w:val="5512E4B4"/>
    <w:lvl w:ilvl="0" w:tplc="B52C03B4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B2E3DE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68764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964EAE"/>
    <w:multiLevelType w:val="hybridMultilevel"/>
    <w:tmpl w:val="A42CDA98"/>
    <w:lvl w:ilvl="0" w:tplc="D0D8AB2E">
      <w:start w:val="5"/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364836CD"/>
    <w:multiLevelType w:val="hybridMultilevel"/>
    <w:tmpl w:val="056EB468"/>
    <w:lvl w:ilvl="0" w:tplc="D0D8AB2E">
      <w:start w:val="5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3" w15:restartNumberingAfterBreak="0">
    <w:nsid w:val="38071124"/>
    <w:multiLevelType w:val="hybridMultilevel"/>
    <w:tmpl w:val="AB56AADE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391E8B"/>
    <w:multiLevelType w:val="hybridMultilevel"/>
    <w:tmpl w:val="09DE09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DD0231"/>
    <w:multiLevelType w:val="hybridMultilevel"/>
    <w:tmpl w:val="5CC8E7B6"/>
    <w:lvl w:ilvl="0" w:tplc="E8AE21DC">
      <w:start w:val="5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455646AF"/>
    <w:multiLevelType w:val="hybridMultilevel"/>
    <w:tmpl w:val="C0E8F662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7B40CE"/>
    <w:multiLevelType w:val="hybridMultilevel"/>
    <w:tmpl w:val="C16C062C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403B8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0D2FEF"/>
    <w:multiLevelType w:val="hybridMultilevel"/>
    <w:tmpl w:val="56C09342"/>
    <w:lvl w:ilvl="0" w:tplc="D362D31E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3750A9"/>
    <w:multiLevelType w:val="hybridMultilevel"/>
    <w:tmpl w:val="5E928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BE6B65"/>
    <w:multiLevelType w:val="hybridMultilevel"/>
    <w:tmpl w:val="7E5E609A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1CB723B"/>
    <w:multiLevelType w:val="multilevel"/>
    <w:tmpl w:val="73C0E63E"/>
    <w:lvl w:ilvl="0">
      <w:start w:val="1"/>
      <w:numFmt w:val="decimal"/>
      <w:lvlText w:val="%1."/>
      <w:lvlJc w:val="left"/>
      <w:pPr>
        <w:ind w:left="1494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44860F4"/>
    <w:multiLevelType w:val="hybridMultilevel"/>
    <w:tmpl w:val="787C9704"/>
    <w:lvl w:ilvl="0" w:tplc="D362D31E">
      <w:start w:val="1"/>
      <w:numFmt w:val="bullet"/>
      <w:lvlText w:val="•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8361B5"/>
    <w:multiLevelType w:val="hybridMultilevel"/>
    <w:tmpl w:val="3EDC061E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CEC7380"/>
    <w:multiLevelType w:val="hybridMultilevel"/>
    <w:tmpl w:val="AB7AE21E"/>
    <w:lvl w:ilvl="0" w:tplc="D362D31E">
      <w:start w:val="1"/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2E50387"/>
    <w:multiLevelType w:val="hybridMultilevel"/>
    <w:tmpl w:val="19D20414"/>
    <w:lvl w:ilvl="0" w:tplc="C5969C40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32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46288006">
    <w:abstractNumId w:val="25"/>
  </w:num>
  <w:num w:numId="2" w16cid:durableId="19198236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53538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2218635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561321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759396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31513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6971787">
    <w:abstractNumId w:val="32"/>
  </w:num>
  <w:num w:numId="9" w16cid:durableId="196453867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87404">
    <w:abstractNumId w:val="2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779786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30874771">
    <w:abstractNumId w:val="29"/>
  </w:num>
  <w:num w:numId="13" w16cid:durableId="1303463559">
    <w:abstractNumId w:val="23"/>
  </w:num>
  <w:num w:numId="14" w16cid:durableId="2109886121">
    <w:abstractNumId w:val="31"/>
  </w:num>
  <w:num w:numId="15" w16cid:durableId="1225214267">
    <w:abstractNumId w:val="21"/>
  </w:num>
  <w:num w:numId="16" w16cid:durableId="45621615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55528978">
    <w:abstractNumId w:val="17"/>
  </w:num>
  <w:num w:numId="18" w16cid:durableId="1802652368">
    <w:abstractNumId w:val="33"/>
  </w:num>
  <w:num w:numId="19" w16cid:durableId="308680502">
    <w:abstractNumId w:val="5"/>
  </w:num>
  <w:num w:numId="20" w16cid:durableId="1781759017">
    <w:abstractNumId w:val="4"/>
  </w:num>
  <w:num w:numId="21" w16cid:durableId="482504937">
    <w:abstractNumId w:val="8"/>
  </w:num>
  <w:num w:numId="22" w16cid:durableId="206917310">
    <w:abstractNumId w:val="7"/>
  </w:num>
  <w:num w:numId="23" w16cid:durableId="663901735">
    <w:abstractNumId w:val="28"/>
  </w:num>
  <w:num w:numId="24" w16cid:durableId="776364791">
    <w:abstractNumId w:val="26"/>
  </w:num>
  <w:num w:numId="25" w16cid:durableId="1808938943">
    <w:abstractNumId w:val="20"/>
  </w:num>
  <w:num w:numId="26" w16cid:durableId="175582322">
    <w:abstractNumId w:val="18"/>
  </w:num>
  <w:num w:numId="27" w16cid:durableId="1807311269">
    <w:abstractNumId w:val="13"/>
  </w:num>
  <w:num w:numId="28" w16cid:durableId="1429622252">
    <w:abstractNumId w:val="2"/>
  </w:num>
  <w:num w:numId="29" w16cid:durableId="1114596117">
    <w:abstractNumId w:val="27"/>
  </w:num>
  <w:num w:numId="30" w16cid:durableId="1401556540">
    <w:abstractNumId w:val="22"/>
  </w:num>
  <w:num w:numId="31" w16cid:durableId="1113208942">
    <w:abstractNumId w:val="0"/>
  </w:num>
  <w:num w:numId="32" w16cid:durableId="451443673">
    <w:abstractNumId w:val="1"/>
  </w:num>
  <w:num w:numId="33" w16cid:durableId="1826121040">
    <w:abstractNumId w:val="30"/>
  </w:num>
  <w:num w:numId="34" w16cid:durableId="2002805867">
    <w:abstractNumId w:val="6"/>
  </w:num>
  <w:num w:numId="35" w16cid:durableId="49350797">
    <w:abstractNumId w:val="14"/>
  </w:num>
  <w:num w:numId="36" w16cid:durableId="462357197">
    <w:abstractNumId w:val="10"/>
  </w:num>
  <w:num w:numId="37" w16cid:durableId="821391822">
    <w:abstractNumId w:val="19"/>
  </w:num>
  <w:num w:numId="38" w16cid:durableId="1850173978">
    <w:abstractNumId w:val="9"/>
  </w:num>
  <w:num w:numId="39" w16cid:durableId="1117141593">
    <w:abstractNumId w:val="3"/>
  </w:num>
  <w:num w:numId="40" w16cid:durableId="1081607837">
    <w:abstractNumId w:val="15"/>
  </w:num>
  <w:num w:numId="41" w16cid:durableId="1522209024">
    <w:abstractNumId w:val="11"/>
  </w:num>
  <w:num w:numId="42" w16cid:durableId="303313604">
    <w:abstractNumId w:val="12"/>
  </w:num>
  <w:num w:numId="43" w16cid:durableId="64573337">
    <w:abstractNumId w:val="24"/>
  </w:num>
  <w:num w:numId="44" w16cid:durableId="1802452497">
    <w:abstractNumId w:val="16"/>
  </w:num>
  <w:num w:numId="45" w16cid:durableId="6605416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325C8"/>
    <w:rsid w:val="00034CA0"/>
    <w:rsid w:val="00037D0C"/>
    <w:rsid w:val="00040044"/>
    <w:rsid w:val="000400E3"/>
    <w:rsid w:val="00042B01"/>
    <w:rsid w:val="00047387"/>
    <w:rsid w:val="00053380"/>
    <w:rsid w:val="0006785B"/>
    <w:rsid w:val="00067B87"/>
    <w:rsid w:val="00070A85"/>
    <w:rsid w:val="00071C72"/>
    <w:rsid w:val="0007247B"/>
    <w:rsid w:val="000836AC"/>
    <w:rsid w:val="000878A7"/>
    <w:rsid w:val="00087915"/>
    <w:rsid w:val="00087FF8"/>
    <w:rsid w:val="00095C47"/>
    <w:rsid w:val="0009798B"/>
    <w:rsid w:val="000A36CC"/>
    <w:rsid w:val="000A735E"/>
    <w:rsid w:val="000A798C"/>
    <w:rsid w:val="000B016E"/>
    <w:rsid w:val="000B3866"/>
    <w:rsid w:val="000B570C"/>
    <w:rsid w:val="000B5823"/>
    <w:rsid w:val="000B7B9F"/>
    <w:rsid w:val="000C1861"/>
    <w:rsid w:val="000C2AAF"/>
    <w:rsid w:val="000C3675"/>
    <w:rsid w:val="000D09DC"/>
    <w:rsid w:val="000D2F68"/>
    <w:rsid w:val="000E0C4A"/>
    <w:rsid w:val="000E75A5"/>
    <w:rsid w:val="000F1092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24731"/>
    <w:rsid w:val="00130D03"/>
    <w:rsid w:val="0014313F"/>
    <w:rsid w:val="00145993"/>
    <w:rsid w:val="00150EA8"/>
    <w:rsid w:val="00151591"/>
    <w:rsid w:val="00152E13"/>
    <w:rsid w:val="00154111"/>
    <w:rsid w:val="00155878"/>
    <w:rsid w:val="00155FEB"/>
    <w:rsid w:val="001572C0"/>
    <w:rsid w:val="00167166"/>
    <w:rsid w:val="00181314"/>
    <w:rsid w:val="00181E43"/>
    <w:rsid w:val="00191D29"/>
    <w:rsid w:val="001923F5"/>
    <w:rsid w:val="001A611A"/>
    <w:rsid w:val="001A7988"/>
    <w:rsid w:val="001B5117"/>
    <w:rsid w:val="001C0AA4"/>
    <w:rsid w:val="001C26D6"/>
    <w:rsid w:val="001C49DA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73BF"/>
    <w:rsid w:val="00231D52"/>
    <w:rsid w:val="00237FAA"/>
    <w:rsid w:val="002400BB"/>
    <w:rsid w:val="00247D65"/>
    <w:rsid w:val="00250DAD"/>
    <w:rsid w:val="00252700"/>
    <w:rsid w:val="00252F4F"/>
    <w:rsid w:val="00253447"/>
    <w:rsid w:val="00265486"/>
    <w:rsid w:val="002671D5"/>
    <w:rsid w:val="00272087"/>
    <w:rsid w:val="0027218C"/>
    <w:rsid w:val="002754C3"/>
    <w:rsid w:val="002773E2"/>
    <w:rsid w:val="00282ACF"/>
    <w:rsid w:val="002844C3"/>
    <w:rsid w:val="00286AE4"/>
    <w:rsid w:val="002905E4"/>
    <w:rsid w:val="00291A15"/>
    <w:rsid w:val="002A369F"/>
    <w:rsid w:val="002B0F75"/>
    <w:rsid w:val="002B1A2A"/>
    <w:rsid w:val="002B4047"/>
    <w:rsid w:val="002C00D3"/>
    <w:rsid w:val="002C145E"/>
    <w:rsid w:val="002C3117"/>
    <w:rsid w:val="002C7918"/>
    <w:rsid w:val="002D566A"/>
    <w:rsid w:val="002E1A1B"/>
    <w:rsid w:val="002F016A"/>
    <w:rsid w:val="002F1935"/>
    <w:rsid w:val="003011AD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3258A"/>
    <w:rsid w:val="00337F97"/>
    <w:rsid w:val="00344A0B"/>
    <w:rsid w:val="0034555B"/>
    <w:rsid w:val="00354085"/>
    <w:rsid w:val="00354817"/>
    <w:rsid w:val="003601AC"/>
    <w:rsid w:val="00360BD6"/>
    <w:rsid w:val="0036775F"/>
    <w:rsid w:val="00367924"/>
    <w:rsid w:val="00367AFA"/>
    <w:rsid w:val="003820B2"/>
    <w:rsid w:val="00382B92"/>
    <w:rsid w:val="00383ABA"/>
    <w:rsid w:val="00384496"/>
    <w:rsid w:val="0038751C"/>
    <w:rsid w:val="0039051D"/>
    <w:rsid w:val="003936A0"/>
    <w:rsid w:val="00395857"/>
    <w:rsid w:val="00397125"/>
    <w:rsid w:val="003A47C7"/>
    <w:rsid w:val="003A5EC2"/>
    <w:rsid w:val="003A784B"/>
    <w:rsid w:val="003B5C87"/>
    <w:rsid w:val="003B71D8"/>
    <w:rsid w:val="003B7FA8"/>
    <w:rsid w:val="003C269A"/>
    <w:rsid w:val="003C544B"/>
    <w:rsid w:val="003C6342"/>
    <w:rsid w:val="003D3289"/>
    <w:rsid w:val="003D65B3"/>
    <w:rsid w:val="003E4DE4"/>
    <w:rsid w:val="003E5356"/>
    <w:rsid w:val="003F098B"/>
    <w:rsid w:val="003F575C"/>
    <w:rsid w:val="004006C4"/>
    <w:rsid w:val="00401B01"/>
    <w:rsid w:val="00403AE4"/>
    <w:rsid w:val="0040445F"/>
    <w:rsid w:val="004103E2"/>
    <w:rsid w:val="00411266"/>
    <w:rsid w:val="004157C3"/>
    <w:rsid w:val="00421386"/>
    <w:rsid w:val="00421E3D"/>
    <w:rsid w:val="0042367E"/>
    <w:rsid w:val="004236AD"/>
    <w:rsid w:val="00424889"/>
    <w:rsid w:val="00425990"/>
    <w:rsid w:val="0043471A"/>
    <w:rsid w:val="0043632E"/>
    <w:rsid w:val="0045047B"/>
    <w:rsid w:val="00457C1F"/>
    <w:rsid w:val="00465758"/>
    <w:rsid w:val="00467F90"/>
    <w:rsid w:val="0048745E"/>
    <w:rsid w:val="004955A1"/>
    <w:rsid w:val="00496501"/>
    <w:rsid w:val="004A0767"/>
    <w:rsid w:val="004A1FA9"/>
    <w:rsid w:val="004A2289"/>
    <w:rsid w:val="004A3624"/>
    <w:rsid w:val="004B05C5"/>
    <w:rsid w:val="004B0EFB"/>
    <w:rsid w:val="004B43CF"/>
    <w:rsid w:val="004C0DD6"/>
    <w:rsid w:val="004C1F4A"/>
    <w:rsid w:val="004C4C4A"/>
    <w:rsid w:val="004D4C4C"/>
    <w:rsid w:val="004E0302"/>
    <w:rsid w:val="004E3206"/>
    <w:rsid w:val="004E4A49"/>
    <w:rsid w:val="004F0CE1"/>
    <w:rsid w:val="004F25C3"/>
    <w:rsid w:val="004F5C1D"/>
    <w:rsid w:val="004F5F4D"/>
    <w:rsid w:val="004F6B12"/>
    <w:rsid w:val="0050128E"/>
    <w:rsid w:val="005033A7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61F74"/>
    <w:rsid w:val="00562170"/>
    <w:rsid w:val="005629CE"/>
    <w:rsid w:val="00570665"/>
    <w:rsid w:val="00572DF2"/>
    <w:rsid w:val="0058135A"/>
    <w:rsid w:val="00583CAA"/>
    <w:rsid w:val="0058706F"/>
    <w:rsid w:val="00587BE5"/>
    <w:rsid w:val="005921FD"/>
    <w:rsid w:val="00592D5F"/>
    <w:rsid w:val="005956DE"/>
    <w:rsid w:val="005959B0"/>
    <w:rsid w:val="005A15E9"/>
    <w:rsid w:val="005A2A99"/>
    <w:rsid w:val="005B2AF8"/>
    <w:rsid w:val="005C1886"/>
    <w:rsid w:val="005C1FA9"/>
    <w:rsid w:val="005C367A"/>
    <w:rsid w:val="005C52C1"/>
    <w:rsid w:val="005E3250"/>
    <w:rsid w:val="005E5D69"/>
    <w:rsid w:val="005E5E64"/>
    <w:rsid w:val="005F1CD9"/>
    <w:rsid w:val="005F7BFB"/>
    <w:rsid w:val="006012E6"/>
    <w:rsid w:val="00603001"/>
    <w:rsid w:val="006050C2"/>
    <w:rsid w:val="0060637E"/>
    <w:rsid w:val="006077A3"/>
    <w:rsid w:val="0061041C"/>
    <w:rsid w:val="006120CC"/>
    <w:rsid w:val="006136CB"/>
    <w:rsid w:val="0061744A"/>
    <w:rsid w:val="006256D4"/>
    <w:rsid w:val="006258E7"/>
    <w:rsid w:val="00627BC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5654"/>
    <w:rsid w:val="0065611E"/>
    <w:rsid w:val="00656DC4"/>
    <w:rsid w:val="00666D1F"/>
    <w:rsid w:val="00673F75"/>
    <w:rsid w:val="00674F6E"/>
    <w:rsid w:val="006751E1"/>
    <w:rsid w:val="00675AB8"/>
    <w:rsid w:val="00687DF0"/>
    <w:rsid w:val="00690423"/>
    <w:rsid w:val="00696BE4"/>
    <w:rsid w:val="006A4155"/>
    <w:rsid w:val="006A5863"/>
    <w:rsid w:val="006B3EC9"/>
    <w:rsid w:val="006C7AE9"/>
    <w:rsid w:val="006D050F"/>
    <w:rsid w:val="006D08A0"/>
    <w:rsid w:val="006D484D"/>
    <w:rsid w:val="006D68A0"/>
    <w:rsid w:val="006E0A0C"/>
    <w:rsid w:val="006E17E0"/>
    <w:rsid w:val="006E4100"/>
    <w:rsid w:val="006F2BAB"/>
    <w:rsid w:val="00712E95"/>
    <w:rsid w:val="0071420A"/>
    <w:rsid w:val="00720CF6"/>
    <w:rsid w:val="00727020"/>
    <w:rsid w:val="00727754"/>
    <w:rsid w:val="00730D44"/>
    <w:rsid w:val="007335A8"/>
    <w:rsid w:val="007374C7"/>
    <w:rsid w:val="007411F2"/>
    <w:rsid w:val="00741B68"/>
    <w:rsid w:val="0074214C"/>
    <w:rsid w:val="00750D1C"/>
    <w:rsid w:val="007564D3"/>
    <w:rsid w:val="00761FB3"/>
    <w:rsid w:val="00762E8C"/>
    <w:rsid w:val="00764FF6"/>
    <w:rsid w:val="00766717"/>
    <w:rsid w:val="00766D15"/>
    <w:rsid w:val="00771B5F"/>
    <w:rsid w:val="00783019"/>
    <w:rsid w:val="0078604B"/>
    <w:rsid w:val="007914CC"/>
    <w:rsid w:val="00791A38"/>
    <w:rsid w:val="00791D1B"/>
    <w:rsid w:val="00792BE4"/>
    <w:rsid w:val="0079735D"/>
    <w:rsid w:val="007A2E79"/>
    <w:rsid w:val="007A3A8D"/>
    <w:rsid w:val="007A3E9A"/>
    <w:rsid w:val="007A5D64"/>
    <w:rsid w:val="007B1C3C"/>
    <w:rsid w:val="007B3D26"/>
    <w:rsid w:val="007B5519"/>
    <w:rsid w:val="007E7C40"/>
    <w:rsid w:val="007F7534"/>
    <w:rsid w:val="008021BA"/>
    <w:rsid w:val="008058B6"/>
    <w:rsid w:val="00807CF0"/>
    <w:rsid w:val="00811ADF"/>
    <w:rsid w:val="0082090D"/>
    <w:rsid w:val="00824FEF"/>
    <w:rsid w:val="0082775C"/>
    <w:rsid w:val="0083004D"/>
    <w:rsid w:val="00837A23"/>
    <w:rsid w:val="00842554"/>
    <w:rsid w:val="00844EBF"/>
    <w:rsid w:val="00845F19"/>
    <w:rsid w:val="00846A29"/>
    <w:rsid w:val="00847FF4"/>
    <w:rsid w:val="0085127A"/>
    <w:rsid w:val="00851FD5"/>
    <w:rsid w:val="00854825"/>
    <w:rsid w:val="008554DC"/>
    <w:rsid w:val="00855A43"/>
    <w:rsid w:val="00855DEE"/>
    <w:rsid w:val="00856A01"/>
    <w:rsid w:val="00857E3F"/>
    <w:rsid w:val="0086173E"/>
    <w:rsid w:val="00862195"/>
    <w:rsid w:val="008639CE"/>
    <w:rsid w:val="00876A5B"/>
    <w:rsid w:val="00877E34"/>
    <w:rsid w:val="008805BD"/>
    <w:rsid w:val="008808AD"/>
    <w:rsid w:val="008819EF"/>
    <w:rsid w:val="00883C24"/>
    <w:rsid w:val="00892413"/>
    <w:rsid w:val="00895B09"/>
    <w:rsid w:val="008A7020"/>
    <w:rsid w:val="008B2567"/>
    <w:rsid w:val="008B78D3"/>
    <w:rsid w:val="008B7EA5"/>
    <w:rsid w:val="008D24E0"/>
    <w:rsid w:val="008D3589"/>
    <w:rsid w:val="008D4836"/>
    <w:rsid w:val="008D7904"/>
    <w:rsid w:val="008E1524"/>
    <w:rsid w:val="008E3105"/>
    <w:rsid w:val="008E3A41"/>
    <w:rsid w:val="008E5BBC"/>
    <w:rsid w:val="008F2A06"/>
    <w:rsid w:val="008F4D99"/>
    <w:rsid w:val="008F621C"/>
    <w:rsid w:val="008F71AE"/>
    <w:rsid w:val="00903116"/>
    <w:rsid w:val="00906D47"/>
    <w:rsid w:val="00910A8E"/>
    <w:rsid w:val="00912784"/>
    <w:rsid w:val="0091475E"/>
    <w:rsid w:val="00923090"/>
    <w:rsid w:val="00924292"/>
    <w:rsid w:val="00933CB3"/>
    <w:rsid w:val="009347ED"/>
    <w:rsid w:val="00934D00"/>
    <w:rsid w:val="00941164"/>
    <w:rsid w:val="00942557"/>
    <w:rsid w:val="009436A7"/>
    <w:rsid w:val="00955398"/>
    <w:rsid w:val="009659FA"/>
    <w:rsid w:val="0097638D"/>
    <w:rsid w:val="009823AA"/>
    <w:rsid w:val="00991B72"/>
    <w:rsid w:val="00991BDE"/>
    <w:rsid w:val="00991C34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A4F"/>
    <w:rsid w:val="009D2E35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A02AD6"/>
    <w:rsid w:val="00A02FEA"/>
    <w:rsid w:val="00A0315E"/>
    <w:rsid w:val="00A0731D"/>
    <w:rsid w:val="00A12C5E"/>
    <w:rsid w:val="00A15BBD"/>
    <w:rsid w:val="00A15CAA"/>
    <w:rsid w:val="00A20A67"/>
    <w:rsid w:val="00A239CA"/>
    <w:rsid w:val="00A3234C"/>
    <w:rsid w:val="00A3331D"/>
    <w:rsid w:val="00A47A51"/>
    <w:rsid w:val="00A52B3F"/>
    <w:rsid w:val="00A552A4"/>
    <w:rsid w:val="00A70D45"/>
    <w:rsid w:val="00A73F8D"/>
    <w:rsid w:val="00A75AB2"/>
    <w:rsid w:val="00A76AA2"/>
    <w:rsid w:val="00A778C3"/>
    <w:rsid w:val="00A869AC"/>
    <w:rsid w:val="00AA4306"/>
    <w:rsid w:val="00AB22BA"/>
    <w:rsid w:val="00AB2AA8"/>
    <w:rsid w:val="00AB463E"/>
    <w:rsid w:val="00AD1F13"/>
    <w:rsid w:val="00AD2E35"/>
    <w:rsid w:val="00AD7707"/>
    <w:rsid w:val="00AE14AD"/>
    <w:rsid w:val="00AF32E9"/>
    <w:rsid w:val="00AF3B2F"/>
    <w:rsid w:val="00B04A67"/>
    <w:rsid w:val="00B06638"/>
    <w:rsid w:val="00B1348F"/>
    <w:rsid w:val="00B1501F"/>
    <w:rsid w:val="00B26C88"/>
    <w:rsid w:val="00B272F6"/>
    <w:rsid w:val="00B3287F"/>
    <w:rsid w:val="00B35A4D"/>
    <w:rsid w:val="00B36958"/>
    <w:rsid w:val="00B401BF"/>
    <w:rsid w:val="00B429E8"/>
    <w:rsid w:val="00B45CAE"/>
    <w:rsid w:val="00B472A7"/>
    <w:rsid w:val="00B505A6"/>
    <w:rsid w:val="00B52FFD"/>
    <w:rsid w:val="00B54CEC"/>
    <w:rsid w:val="00B57DEF"/>
    <w:rsid w:val="00B64A04"/>
    <w:rsid w:val="00B64CCC"/>
    <w:rsid w:val="00B65105"/>
    <w:rsid w:val="00B66B8E"/>
    <w:rsid w:val="00B67836"/>
    <w:rsid w:val="00B75904"/>
    <w:rsid w:val="00B7768F"/>
    <w:rsid w:val="00B83600"/>
    <w:rsid w:val="00B83979"/>
    <w:rsid w:val="00B83DDE"/>
    <w:rsid w:val="00B84CB4"/>
    <w:rsid w:val="00B85814"/>
    <w:rsid w:val="00B86C1A"/>
    <w:rsid w:val="00B90F08"/>
    <w:rsid w:val="00B91755"/>
    <w:rsid w:val="00B9281E"/>
    <w:rsid w:val="00B93FC8"/>
    <w:rsid w:val="00BA44C3"/>
    <w:rsid w:val="00BA4DFB"/>
    <w:rsid w:val="00BA7D91"/>
    <w:rsid w:val="00BB5F68"/>
    <w:rsid w:val="00BC27AE"/>
    <w:rsid w:val="00BC7E19"/>
    <w:rsid w:val="00BD14AC"/>
    <w:rsid w:val="00BE5F9D"/>
    <w:rsid w:val="00BE765A"/>
    <w:rsid w:val="00BF459C"/>
    <w:rsid w:val="00C023DC"/>
    <w:rsid w:val="00C02C4C"/>
    <w:rsid w:val="00C02DEA"/>
    <w:rsid w:val="00C02E02"/>
    <w:rsid w:val="00C118EE"/>
    <w:rsid w:val="00C23A3D"/>
    <w:rsid w:val="00C44D58"/>
    <w:rsid w:val="00C51804"/>
    <w:rsid w:val="00C57EDF"/>
    <w:rsid w:val="00C741A3"/>
    <w:rsid w:val="00C77E82"/>
    <w:rsid w:val="00C77F55"/>
    <w:rsid w:val="00C84D01"/>
    <w:rsid w:val="00C86346"/>
    <w:rsid w:val="00C8677E"/>
    <w:rsid w:val="00C94D9B"/>
    <w:rsid w:val="00CA3046"/>
    <w:rsid w:val="00CA5F8B"/>
    <w:rsid w:val="00CB1451"/>
    <w:rsid w:val="00CB255C"/>
    <w:rsid w:val="00CB2667"/>
    <w:rsid w:val="00CB4375"/>
    <w:rsid w:val="00CB55DA"/>
    <w:rsid w:val="00CB582A"/>
    <w:rsid w:val="00CB755D"/>
    <w:rsid w:val="00CE1C25"/>
    <w:rsid w:val="00CE3AE0"/>
    <w:rsid w:val="00CF1BA4"/>
    <w:rsid w:val="00CF2C39"/>
    <w:rsid w:val="00CF499E"/>
    <w:rsid w:val="00CF5104"/>
    <w:rsid w:val="00CF5531"/>
    <w:rsid w:val="00D0099B"/>
    <w:rsid w:val="00D02435"/>
    <w:rsid w:val="00D03594"/>
    <w:rsid w:val="00D05B7E"/>
    <w:rsid w:val="00D16903"/>
    <w:rsid w:val="00D209FE"/>
    <w:rsid w:val="00D23FAA"/>
    <w:rsid w:val="00D302DC"/>
    <w:rsid w:val="00D304D0"/>
    <w:rsid w:val="00D41BAC"/>
    <w:rsid w:val="00D41BD7"/>
    <w:rsid w:val="00D43411"/>
    <w:rsid w:val="00D467BC"/>
    <w:rsid w:val="00D542A0"/>
    <w:rsid w:val="00D64CA2"/>
    <w:rsid w:val="00D71E4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F086B"/>
    <w:rsid w:val="00DF2021"/>
    <w:rsid w:val="00DF2A55"/>
    <w:rsid w:val="00DF6AE8"/>
    <w:rsid w:val="00E00105"/>
    <w:rsid w:val="00E237FB"/>
    <w:rsid w:val="00E36E0A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A3319"/>
    <w:rsid w:val="00EA5C25"/>
    <w:rsid w:val="00EA67B6"/>
    <w:rsid w:val="00EB1AB1"/>
    <w:rsid w:val="00EB296C"/>
    <w:rsid w:val="00EB71D7"/>
    <w:rsid w:val="00EB7737"/>
    <w:rsid w:val="00EC7547"/>
    <w:rsid w:val="00EE7D99"/>
    <w:rsid w:val="00EF6CAA"/>
    <w:rsid w:val="00F070C8"/>
    <w:rsid w:val="00F10725"/>
    <w:rsid w:val="00F128D5"/>
    <w:rsid w:val="00F1411D"/>
    <w:rsid w:val="00F150C6"/>
    <w:rsid w:val="00F22239"/>
    <w:rsid w:val="00F24CE8"/>
    <w:rsid w:val="00F3306B"/>
    <w:rsid w:val="00F37487"/>
    <w:rsid w:val="00F4377E"/>
    <w:rsid w:val="00F46A0B"/>
    <w:rsid w:val="00F46FD9"/>
    <w:rsid w:val="00F50CAE"/>
    <w:rsid w:val="00F515D6"/>
    <w:rsid w:val="00F53608"/>
    <w:rsid w:val="00F54678"/>
    <w:rsid w:val="00F54B3F"/>
    <w:rsid w:val="00F60354"/>
    <w:rsid w:val="00F61E45"/>
    <w:rsid w:val="00F630E6"/>
    <w:rsid w:val="00F64AF0"/>
    <w:rsid w:val="00F67808"/>
    <w:rsid w:val="00F76995"/>
    <w:rsid w:val="00F85208"/>
    <w:rsid w:val="00F853D5"/>
    <w:rsid w:val="00F93E79"/>
    <w:rsid w:val="00FA1347"/>
    <w:rsid w:val="00FA2D64"/>
    <w:rsid w:val="00FA3157"/>
    <w:rsid w:val="00FA4B8E"/>
    <w:rsid w:val="00FA5C9C"/>
    <w:rsid w:val="00FC0582"/>
    <w:rsid w:val="00FD106F"/>
    <w:rsid w:val="00FD3037"/>
    <w:rsid w:val="00FD3DF1"/>
    <w:rsid w:val="00FD4A22"/>
    <w:rsid w:val="00FE2684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39"/>
      </w:numPr>
      <w:spacing w:before="720" w:after="48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39"/>
      </w:numPr>
      <w:spacing w:before="48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39"/>
      </w:numPr>
      <w:spacing w:before="480" w:after="2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467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857</TotalTime>
  <Pages>23</Pages>
  <Words>1918</Words>
  <Characters>13238</Characters>
  <Application>Microsoft Office Word</Application>
  <DocSecurity>0</DocSecurity>
  <Lines>110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Zalán Tibor Wéninger</cp:lastModifiedBy>
  <cp:revision>8</cp:revision>
  <dcterms:created xsi:type="dcterms:W3CDTF">2025-10-11T10:03:00Z</dcterms:created>
  <dcterms:modified xsi:type="dcterms:W3CDTF">2025-10-12T14:23:00Z</dcterms:modified>
</cp:coreProperties>
</file>